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10B4B96" w14:textId="77777777" w:rsidTr="00A43A5B">
        <w:trPr>
          <w:cantSplit/>
          <w:trHeight w:val="4488"/>
        </w:trPr>
        <w:tc>
          <w:tcPr>
            <w:tcW w:w="6285" w:type="dxa"/>
          </w:tcPr>
          <w:p w14:paraId="4DA77E29" w14:textId="1A00BB7C" w:rsidR="00F448BC" w:rsidRDefault="00FD19DC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25551F" wp14:editId="4844441E">
                  <wp:extent cx="3853815" cy="2301240"/>
                  <wp:effectExtent l="0" t="0" r="0" b="3810"/>
                  <wp:docPr id="44885574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8557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aconcuadrcula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RPr="0039230E" w14:paraId="753F924C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2D9FCFC0" w14:textId="543851EA" w:rsidR="00B77317" w:rsidRPr="00FD19DC" w:rsidRDefault="00FD19DC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</w:pPr>
                  <w:r w:rsidRPr="00FD19DC"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  <w:t xml:space="preserve">Simulación </w:t>
                  </w:r>
                  <w:proofErr w:type="gramStart"/>
                  <w:r w:rsidRPr="00FD19DC"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  <w:t xml:space="preserve">de </w:t>
                  </w:r>
                  <w:r w:rsidR="004A0724" w:rsidRPr="00FD19DC"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  <w:t xml:space="preserve"> </w:t>
                  </w:r>
                  <w:r w:rsidRPr="00FD19DC"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  <w:t>Ensamblaje</w:t>
                  </w:r>
                  <w:proofErr w:type="gramEnd"/>
                  <w:r w:rsidRPr="00FD19DC"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  <w:t xml:space="preserve"> - </w:t>
                  </w:r>
                  <w:proofErr w:type="spellStart"/>
                  <w:r w:rsidRPr="00FD19DC">
                    <w:rPr>
                      <w:b/>
                      <w:color w:val="365F91" w:themeColor="accent1" w:themeShade="BF"/>
                      <w:sz w:val="40"/>
                      <w:szCs w:val="40"/>
                      <w:lang w:val="es-CR"/>
                    </w:rPr>
                    <w:t>Simulacion</w:t>
                  </w:r>
                  <w:proofErr w:type="spellEnd"/>
                </w:p>
                <w:p w14:paraId="66F1BEF5" w14:textId="77777777" w:rsidR="00B77317" w:rsidRPr="00FD19DC" w:rsidRDefault="00B77317" w:rsidP="00E217C8">
                  <w:pPr>
                    <w:rPr>
                      <w:rStyle w:val="Textoennegrita"/>
                      <w:sz w:val="20"/>
                      <w:szCs w:val="20"/>
                      <w:lang w:val="es-CR"/>
                    </w:rPr>
                  </w:pPr>
                </w:p>
                <w:p w14:paraId="63379E69" w14:textId="14E3BB0F" w:rsidR="00B77317" w:rsidRPr="00FD19DC" w:rsidRDefault="00FD19DC" w:rsidP="009C008A">
                  <w:pPr>
                    <w:rPr>
                      <w:rStyle w:val="Textoennegrita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Fecha</w:t>
                  </w:r>
                  <w:r w:rsidR="00B77317"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 xml:space="preserve">: </w:t>
                  </w:r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miércoles, 19 de noviembre de 2025</w:t>
                  </w:r>
                  <w:r w:rsidR="00B77317"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br/>
                  </w:r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Diseñador</w:t>
                  </w:r>
                  <w:r w:rsidR="00B77317"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 xml:space="preserve">: </w:t>
                  </w:r>
                  <w:proofErr w:type="spellStart"/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Solidworks</w:t>
                  </w:r>
                  <w:proofErr w:type="spellEnd"/>
                </w:p>
                <w:p w14:paraId="67C50114" w14:textId="7B297D56" w:rsidR="00B77317" w:rsidRPr="00FD19DC" w:rsidRDefault="00FD19DC" w:rsidP="009C008A">
                  <w:pPr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Nombre de estudio</w:t>
                  </w:r>
                  <w:r w:rsidR="00B77317"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:</w:t>
                  </w:r>
                  <w:r w:rsidR="00B77317"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 xml:space="preserve"> </w:t>
                  </w:r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Análisis estático - Modo activo</w:t>
                  </w:r>
                </w:p>
                <w:p w14:paraId="0BC73B6E" w14:textId="3C0B036C" w:rsidR="00B77317" w:rsidRPr="00FD19DC" w:rsidRDefault="00FD19DC" w:rsidP="00B77317">
                  <w:pPr>
                    <w:rPr>
                      <w:bCs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Tipo de análisis</w:t>
                  </w:r>
                  <w:r w:rsidR="00B77317"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:</w:t>
                  </w:r>
                  <w:r w:rsidR="00B77317" w:rsidRPr="00FD19DC">
                    <w:rPr>
                      <w:rStyle w:val="Textoennegrita"/>
                      <w:b w:val="0"/>
                      <w:lang w:val="es-CR"/>
                    </w:rPr>
                    <w:t xml:space="preserve"> </w:t>
                  </w:r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Análisis estático</w:t>
                  </w:r>
                </w:p>
              </w:tc>
            </w:tr>
            <w:tr w:rsidR="00B77317" w14:paraId="143812F1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2DC5550" w14:textId="4524DDB7" w:rsidR="00B77317" w:rsidRDefault="00FD19DC" w:rsidP="00E3408D">
                      <w:pPr>
                        <w:pStyle w:val="TtuloTDC"/>
                      </w:pPr>
                      <w:r>
                        <w:t xml:space="preserve">Tabla de </w:t>
                      </w:r>
                      <w:proofErr w:type="spellStart"/>
                      <w:r>
                        <w:t>contenidos</w:t>
                      </w:r>
                      <w:proofErr w:type="spellEnd"/>
                    </w:p>
                    <w:p w14:paraId="059F0E5B" w14:textId="4D408EC0" w:rsidR="00FD19DC" w:rsidRDefault="001041F1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4411794" w:history="1">
                        <w:r w:rsidR="00FD19DC" w:rsidRPr="00835218">
                          <w:rPr>
                            <w:rStyle w:val="Hipervnculo"/>
                            <w:noProof/>
                          </w:rPr>
                          <w:t>Descripción</w:t>
                        </w:r>
                        <w:r w:rsidR="00FD19DC">
                          <w:rPr>
                            <w:noProof/>
                            <w:webHidden/>
                          </w:rPr>
                          <w:tab/>
                        </w:r>
                        <w:r w:rsidR="00FD19DC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FD19DC">
                          <w:rPr>
                            <w:noProof/>
                            <w:webHidden/>
                          </w:rPr>
                          <w:instrText xml:space="preserve"> PAGEREF _Toc214411794 \h </w:instrText>
                        </w:r>
                        <w:r w:rsidR="00FD19DC">
                          <w:rPr>
                            <w:noProof/>
                            <w:webHidden/>
                          </w:rPr>
                        </w:r>
                        <w:r w:rsidR="00FD19DC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D19DC">
                          <w:rPr>
                            <w:noProof/>
                            <w:webHidden/>
                          </w:rPr>
                          <w:t>1</w:t>
                        </w:r>
                        <w:r w:rsidR="00FD19DC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1F664E4" w14:textId="6BDFD6D1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795" w:history="1">
                        <w:r w:rsidRPr="00835218">
                          <w:rPr>
                            <w:rStyle w:val="Hipervnculo"/>
                            <w:noProof/>
                          </w:rPr>
                          <w:t>Suposiciones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_Toc214411795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8962A2" w14:textId="2723CCA4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796" w:history="1">
                        <w:r w:rsidRPr="00835218">
                          <w:rPr>
                            <w:rStyle w:val="Hipervnculo"/>
                            <w:noProof/>
                          </w:rPr>
                          <w:t>Información de modelo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_Toc214411796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99B898" w14:textId="5F5BE4EB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797" w:history="1">
                        <w:r w:rsidRPr="00835218">
                          <w:rPr>
                            <w:rStyle w:val="Hipervnculo"/>
                            <w:noProof/>
                          </w:rPr>
                          <w:t>Propiedades de estudio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_Toc214411797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4B6D98" w14:textId="70BBF816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798" w:history="1">
                        <w:r w:rsidRPr="00835218">
                          <w:rPr>
                            <w:rStyle w:val="Hipervnculo"/>
                            <w:noProof/>
                          </w:rPr>
                          <w:t>Unidades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_Toc214411798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B839E9" w14:textId="2DE43941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799" w:history="1">
                        <w:r w:rsidRPr="00835218">
                          <w:rPr>
                            <w:rStyle w:val="Hipervnculo"/>
                            <w:noProof/>
                          </w:rPr>
                          <w:t>Propiedades de material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_Toc214411799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926362" w14:textId="56C6F50F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0" w:history="1">
                        <w:r w:rsidRPr="00835218">
                          <w:rPr>
                            <w:rStyle w:val="Hipervnculo"/>
                            <w:noProof/>
                          </w:rPr>
                          <w:t>Cargas y sujeciones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9FB61DE" w14:textId="7CF41F77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1" w:history="1">
                        <w:r w:rsidRPr="00835218">
                          <w:rPr>
                            <w:rStyle w:val="Hipervnculo"/>
                            <w:noProof/>
                            <w:lang w:val="es-CR"/>
                          </w:rPr>
                          <w:t>Definiciones de conector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E6757D" w14:textId="00E5A76B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2" w:history="1">
                        <w:r w:rsidRPr="00835218">
                          <w:rPr>
                            <w:rStyle w:val="Hipervnculo"/>
                            <w:noProof/>
                          </w:rPr>
                          <w:t>Información de interacción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360F34" w14:textId="13CB1EF6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3" w:history="1">
                        <w:r w:rsidRPr="00835218">
                          <w:rPr>
                            <w:rStyle w:val="Hipervnculo"/>
                            <w:noProof/>
                          </w:rPr>
                          <w:t>Información de malla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BF23313" w14:textId="3CD965EE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4" w:history="1">
                        <w:r w:rsidRPr="00835218">
                          <w:rPr>
                            <w:rStyle w:val="Hipervnculo"/>
                            <w:noProof/>
                            <w:lang w:val="es-CR"/>
                          </w:rPr>
                          <w:t>Detalles del sensor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59E6368" w14:textId="4EBFF198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5" w:history="1">
                        <w:r w:rsidRPr="00835218">
                          <w:rPr>
                            <w:rStyle w:val="Hipervnculo"/>
                            <w:noProof/>
                            <w:lang w:val="es-CR"/>
                          </w:rPr>
                          <w:t>Fuerzas resultantes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85837DD" w14:textId="1BC6AD42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6" w:history="1">
                        <w:r w:rsidRPr="00835218">
                          <w:rPr>
                            <w:rStyle w:val="Hipervnculo"/>
                            <w:noProof/>
                          </w:rPr>
                          <w:t>Vigas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B640421" w14:textId="5F598272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7" w:history="1">
                        <w:r w:rsidRPr="00835218">
                          <w:rPr>
                            <w:rStyle w:val="Hipervnculo"/>
                            <w:noProof/>
                          </w:rPr>
                          <w:t>Resultados del estudio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FF6716" w14:textId="5843E22E" w:rsidR="00FD19DC" w:rsidRDefault="00FD19DC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R" w:eastAsia="es-CR"/>
                          <w14:ligatures w14:val="standardContextual"/>
                        </w:rPr>
                      </w:pPr>
                      <w:hyperlink w:anchor="_Toc214411808" w:history="1">
                        <w:r w:rsidRPr="00835218">
                          <w:rPr>
                            <w:rStyle w:val="Hipervnculo"/>
                            <w:noProof/>
                          </w:rPr>
                          <w:t>Conclusión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_Toc214411808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C1A085" w14:textId="3F22B5FF" w:rsidR="00B77317" w:rsidRPr="00EF5B54" w:rsidRDefault="001041F1" w:rsidP="00E3408D">
                      <w:pPr>
                        <w:pStyle w:val="TD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63B6E82" w14:textId="77777777" w:rsidR="00F448BC" w:rsidRDefault="00F448BC" w:rsidP="00A5373F"/>
        </w:tc>
      </w:tr>
      <w:tr w:rsidR="00F448BC" w14:paraId="150CBC0E" w14:textId="77777777" w:rsidTr="00BE081A">
        <w:trPr>
          <w:cantSplit/>
          <w:trHeight w:val="3924"/>
        </w:trPr>
        <w:tc>
          <w:tcPr>
            <w:tcW w:w="6285" w:type="dxa"/>
          </w:tcPr>
          <w:p w14:paraId="595FBBF1" w14:textId="569255F6" w:rsidR="00C27B5D" w:rsidRDefault="00FD19DC" w:rsidP="00C27B5D">
            <w:pPr>
              <w:pStyle w:val="Ttulo1"/>
            </w:pPr>
            <w:bookmarkStart w:id="0" w:name="_Toc214411794"/>
            <w:proofErr w:type="spellStart"/>
            <w:r>
              <w:t>Descripción</w:t>
            </w:r>
            <w:bookmarkEnd w:id="0"/>
            <w:proofErr w:type="spellEnd"/>
          </w:p>
          <w:p w14:paraId="48B9EF88" w14:textId="4B35EC71" w:rsidR="00F448BC" w:rsidRPr="00E65D6E" w:rsidRDefault="00FD19DC" w:rsidP="00FF408C">
            <w:r>
              <w:t xml:space="preserve">No hay </w:t>
            </w:r>
            <w:proofErr w:type="spellStart"/>
            <w:r>
              <w:t>datos</w:t>
            </w:r>
            <w:proofErr w:type="spellEnd"/>
          </w:p>
        </w:tc>
        <w:tc>
          <w:tcPr>
            <w:tcW w:w="4713" w:type="dxa"/>
            <w:vMerge/>
          </w:tcPr>
          <w:p w14:paraId="20270C39" w14:textId="77777777" w:rsidR="00F448BC" w:rsidRPr="00A33AA4" w:rsidRDefault="00F448BC" w:rsidP="00840CC7">
            <w:pPr>
              <w:pStyle w:val="TDC3"/>
            </w:pPr>
          </w:p>
        </w:tc>
      </w:tr>
    </w:tbl>
    <w:p w14:paraId="2497144B" w14:textId="77777777" w:rsidR="00F25CD7" w:rsidRDefault="00F25CD7"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7CEDB2E0" w14:textId="77777777" w:rsidTr="00DD03CF">
        <w:tc>
          <w:tcPr>
            <w:tcW w:w="11016" w:type="dxa"/>
          </w:tcPr>
          <w:p w14:paraId="52F2455B" w14:textId="5103B358" w:rsidR="00343025" w:rsidRDefault="00FD19DC" w:rsidP="00343025">
            <w:pPr>
              <w:pStyle w:val="Ttulo1"/>
            </w:pPr>
            <w:bookmarkStart w:id="1" w:name="_Toc214411795"/>
            <w:bookmarkStart w:id="2" w:name="_Toc243733140"/>
            <w:bookmarkStart w:id="3" w:name="_Toc245020107"/>
            <w:bookmarkStart w:id="4" w:name="_Toc245020139"/>
            <w:proofErr w:type="spellStart"/>
            <w:r>
              <w:lastRenderedPageBreak/>
              <w:t>Suposiciones</w:t>
            </w:r>
            <w:bookmarkEnd w:id="1"/>
            <w:proofErr w:type="spellEnd"/>
          </w:p>
          <w:p w14:paraId="28270B6A" w14:textId="3E6206B9" w:rsidR="00A96F2C" w:rsidRDefault="00A96F2C" w:rsidP="00A96F2C"/>
        </w:tc>
      </w:tr>
    </w:tbl>
    <w:p w14:paraId="45F4459E" w14:textId="77777777" w:rsidR="00343025" w:rsidRDefault="00343025" w:rsidP="00B77317">
      <w:pPr>
        <w:pStyle w:val="Ttulo1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671B4BD" w14:textId="77777777" w:rsidTr="00ED5A01">
        <w:tc>
          <w:tcPr>
            <w:tcW w:w="11016" w:type="dxa"/>
          </w:tcPr>
          <w:p w14:paraId="471F9D2F" w14:textId="4EE0BF1D" w:rsidR="00FF408C" w:rsidRDefault="00FD19DC" w:rsidP="00FF408C">
            <w:pPr>
              <w:pStyle w:val="Ttulo1"/>
            </w:pPr>
            <w:bookmarkStart w:id="5" w:name="_Toc214411796"/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modelo</w:t>
            </w:r>
            <w:bookmarkEnd w:id="5"/>
            <w:proofErr w:type="spellEnd"/>
          </w:p>
          <w:p w14:paraId="22DDE54C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RPr="0039230E" w14:paraId="38A50066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aconcuadrcula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8AE8A2D" w14:textId="77777777" w:rsidTr="00077EA0">
                    <w:tc>
                      <w:tcPr>
                        <w:tcW w:w="8640" w:type="dxa"/>
                      </w:tcPr>
                      <w:p w14:paraId="35B26A8E" w14:textId="18286390" w:rsidR="00077EA0" w:rsidRDefault="00FD19DC" w:rsidP="00077EA0">
                        <w:pPr>
                          <w:jc w:val="center"/>
                          <w:rPr>
                            <w:rStyle w:val="Textoennegrita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60803951" wp14:editId="43950DEE">
                              <wp:extent cx="5349240" cy="3194685"/>
                              <wp:effectExtent l="0" t="0" r="3810" b="5715"/>
                              <wp:docPr id="1679217806" name="Imagen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79217806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1946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AF7A9D9" w14:textId="2B692A39" w:rsidR="00C16188" w:rsidRPr="00FD19DC" w:rsidRDefault="00FD19DC" w:rsidP="00C16188">
                  <w:pPr>
                    <w:jc w:val="center"/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noProof/>
                      <w:sz w:val="20"/>
                      <w:szCs w:val="20"/>
                      <w:lang w:val="es-CR"/>
                    </w:rPr>
                    <w:t>Nombre del modelo</w:t>
                  </w:r>
                  <w:r w:rsidR="00C16188" w:rsidRPr="00FD19DC">
                    <w:rPr>
                      <w:rStyle w:val="Textoennegrita"/>
                      <w:b/>
                      <w:noProof/>
                      <w:sz w:val="20"/>
                      <w:szCs w:val="20"/>
                      <w:lang w:val="es-CR"/>
                    </w:rPr>
                    <w:t xml:space="preserve">: </w:t>
                  </w:r>
                  <w:r w:rsidRPr="00FD19DC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Ensamblaje - Simulacion</w:t>
                  </w:r>
                </w:p>
                <w:p w14:paraId="0A3BF14E" w14:textId="26B1A6D8" w:rsidR="00C16188" w:rsidRPr="00FD19DC" w:rsidRDefault="00FD19DC" w:rsidP="00C16188">
                  <w:pPr>
                    <w:jc w:val="center"/>
                    <w:rPr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noProof/>
                      <w:sz w:val="20"/>
                      <w:szCs w:val="20"/>
                      <w:lang w:val="es-CR"/>
                    </w:rPr>
                    <w:t>Configuración actual</w:t>
                  </w:r>
                  <w:r w:rsidR="00C16188" w:rsidRPr="00FD19DC">
                    <w:rPr>
                      <w:rStyle w:val="Textoennegrita"/>
                      <w:b/>
                      <w:noProof/>
                      <w:sz w:val="20"/>
                      <w:szCs w:val="20"/>
                      <w:lang w:val="es-CR"/>
                    </w:rPr>
                    <w:t xml:space="preserve">: </w:t>
                  </w:r>
                  <w:r w:rsidRPr="00FD19DC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Predeterminado</w:t>
                  </w:r>
                </w:p>
              </w:tc>
            </w:tr>
            <w:tr w:rsidR="00C16188" w14:paraId="6985397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D0D1256" w14:textId="10364089" w:rsidR="00C16188" w:rsidRPr="0044448A" w:rsidRDefault="00FD19DC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Textoennegrita"/>
                      <w:b/>
                      <w:noProof/>
                      <w:sz w:val="24"/>
                      <w:szCs w:val="24"/>
                    </w:rPr>
                    <w:t>Sólidos</w:t>
                  </w:r>
                </w:p>
              </w:tc>
            </w:tr>
            <w:tr w:rsidR="00C16188" w:rsidRPr="0039230E" w14:paraId="1A849E7A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6F999D7" w14:textId="6CCE710A" w:rsidR="00C16188" w:rsidRPr="00FD19DC" w:rsidRDefault="00FD19DC" w:rsidP="0044448A">
                  <w:pPr>
                    <w:jc w:val="center"/>
                    <w:rPr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noProof/>
                      <w:sz w:val="20"/>
                      <w:szCs w:val="20"/>
                      <w:lang w:val="es-CR"/>
                    </w:rPr>
                    <w:t>Nombre de documento y referencia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8F9543" w14:textId="3A451CB8" w:rsidR="00C16188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Textoennegrita"/>
                      <w:b/>
                      <w:noProof/>
                      <w:sz w:val="20"/>
                      <w:szCs w:val="20"/>
                    </w:rPr>
                    <w:t>Tratado como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5E021B" w14:textId="1F9FC7D9" w:rsidR="00C16188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Textoennegrita"/>
                      <w:b/>
                      <w:noProof/>
                      <w:sz w:val="20"/>
                      <w:szCs w:val="20"/>
                    </w:rPr>
                    <w:t>Propiedades volumétricas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83ACB0" w14:textId="767045A2" w:rsidR="00C16188" w:rsidRPr="00FD19DC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noProof/>
                      <w:sz w:val="20"/>
                      <w:szCs w:val="20"/>
                      <w:lang w:val="es-CR"/>
                    </w:rPr>
                    <w:t>Ruta al documento/Fecha de modificación</w:t>
                  </w:r>
                </w:p>
              </w:tc>
            </w:tr>
            <w:tr w:rsidR="00FD19DC" w14:paraId="63E458E4" w14:textId="77777777" w:rsidTr="00105A0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8945EF" w14:textId="215DB5A0" w:rsidR="00FD19DC" w:rsidRDefault="00FD19DC" w:rsidP="00105A02">
                  <w:pPr>
                    <w:jc w:val="center"/>
                    <w:rPr>
                      <w:rStyle w:val="Textoennegrita"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noProof/>
                      <w:sz w:val="20"/>
                      <w:szCs w:val="20"/>
                    </w:rPr>
                    <w:t>Pieza_horizontal.stp&lt;1&gt;</w:t>
                  </w:r>
                </w:p>
                <w:p w14:paraId="174CCED9" w14:textId="4C2C4925" w:rsidR="00FD19DC" w:rsidRPr="0044448A" w:rsidRDefault="00FD19DC" w:rsidP="00105A02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A81965" w14:textId="59AE69B2" w:rsidR="00FD19DC" w:rsidRPr="0044448A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Textoennegrita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904CDC" w14:textId="77777777" w:rsidR="00FD19DC" w:rsidRPr="00FD19DC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  <w:t>Masa:0,223424 kg</w:t>
                  </w:r>
                </w:p>
                <w:p w14:paraId="454BB0E8" w14:textId="77777777" w:rsidR="00FD19DC" w:rsidRPr="00FD19DC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  <w:t>Volumen:8,27495e-05 m^3</w:t>
                  </w:r>
                </w:p>
                <w:p w14:paraId="246BC13D" w14:textId="77777777" w:rsidR="00FD19DC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  <w:t>Densidad:2 700 kg/m^3</w:t>
                  </w:r>
                </w:p>
                <w:p w14:paraId="59FE0A5F" w14:textId="77777777" w:rsidR="00FD19DC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  <w:t>Peso:2,18955 N</w:t>
                  </w:r>
                </w:p>
                <w:p w14:paraId="63E32B3B" w14:textId="54E11561" w:rsidR="00FD19DC" w:rsidRPr="0044448A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D94106" w14:textId="77777777" w:rsidR="00FD19DC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  <w:t>A:\Users\mauri\Downloads\Piezas_proyecto\Design Accelerator\Solid\Pieza_horizontal.SLDPRT</w:t>
                  </w:r>
                </w:p>
                <w:p w14:paraId="1CFE53DF" w14:textId="65A07106" w:rsidR="00FD19DC" w:rsidRPr="0044448A" w:rsidRDefault="00FD19DC" w:rsidP="00105A0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Textoennegrita"/>
                      <w:noProof/>
                      <w:sz w:val="20"/>
                      <w:szCs w:val="20"/>
                    </w:rPr>
                    <w:t>Nov 18 23:46:14 2025</w:t>
                  </w:r>
                </w:p>
              </w:tc>
            </w:tr>
            <w:tr w:rsidR="00C16188" w14:paraId="1B40A90D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C06D2F" w14:textId="7B95C6A5" w:rsidR="00C16188" w:rsidRDefault="00FD19DC" w:rsidP="0044448A">
                  <w:pPr>
                    <w:jc w:val="center"/>
                    <w:rPr>
                      <w:rStyle w:val="Textoennegrita"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noProof/>
                      <w:sz w:val="20"/>
                      <w:szCs w:val="20"/>
                    </w:rPr>
                    <w:t>Cortar-Extruir1</w:t>
                  </w:r>
                </w:p>
                <w:p w14:paraId="2D298D20" w14:textId="4F3E6E9E" w:rsidR="004B3022" w:rsidRPr="0044448A" w:rsidRDefault="00FD19DC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92682B5" wp14:editId="154CEFB7">
                        <wp:extent cx="1562735" cy="933450"/>
                        <wp:effectExtent l="0" t="0" r="0" b="0"/>
                        <wp:docPr id="1112324363" name="Imagen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2324363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17D194" w14:textId="65B695F2" w:rsidR="00C16188" w:rsidRPr="0044448A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Textoennegrita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C291B5" w14:textId="77777777" w:rsidR="00FD19DC" w:rsidRPr="00FD19DC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  <w:t>Masa:0,206657 kg</w:t>
                  </w:r>
                </w:p>
                <w:p w14:paraId="11B435D3" w14:textId="77777777" w:rsidR="00FD19DC" w:rsidRPr="00FD19DC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  <w:lang w:val="es-CR"/>
                    </w:rPr>
                    <w:t>Volumen:7,65395e-05 m^3</w:t>
                  </w:r>
                </w:p>
                <w:p w14:paraId="0CF8B384" w14:textId="77777777" w:rsidR="00FD19DC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  <w:t>Densidad:2 700 kg/m^3</w:t>
                  </w:r>
                </w:p>
                <w:p w14:paraId="1F35F78B" w14:textId="77777777" w:rsidR="00FD19DC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  <w:t>Peso:2,02523 N</w:t>
                  </w:r>
                </w:p>
                <w:p w14:paraId="62CFE325" w14:textId="3C0B7937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AC9230" w14:textId="77777777" w:rsidR="00FD19DC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Textoennegrita"/>
                      <w:b/>
                      <w:bCs/>
                      <w:noProof/>
                      <w:sz w:val="20"/>
                      <w:szCs w:val="20"/>
                    </w:rPr>
                    <w:t>A:\Users\mauri\Downloads\Piezas_proyecto\Design Accelerator\Solid\Pieza_vertical.SLDPRT</w:t>
                  </w:r>
                </w:p>
                <w:p w14:paraId="5C49EE1D" w14:textId="33713738" w:rsidR="00C16188" w:rsidRPr="0044448A" w:rsidRDefault="00FD19D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Textoennegrita"/>
                      <w:noProof/>
                      <w:sz w:val="20"/>
                      <w:szCs w:val="20"/>
                    </w:rPr>
                    <w:t>Nov 18 23:46:15 2025</w:t>
                  </w:r>
                </w:p>
              </w:tc>
            </w:tr>
          </w:tbl>
          <w:p w14:paraId="7356DD38" w14:textId="639109D7" w:rsidR="00FF408C" w:rsidRDefault="00FF408C" w:rsidP="00A96F2C"/>
        </w:tc>
      </w:tr>
    </w:tbl>
    <w:p w14:paraId="332F9931" w14:textId="77777777" w:rsidR="00FF408C" w:rsidRDefault="00FF408C" w:rsidP="00FF408C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1892A513" w14:textId="77777777" w:rsidTr="005E294F">
        <w:tc>
          <w:tcPr>
            <w:tcW w:w="11016" w:type="dxa"/>
          </w:tcPr>
          <w:p w14:paraId="4414C12C" w14:textId="22E3305B" w:rsidR="00B35001" w:rsidRPr="00B35001" w:rsidRDefault="00FD19DC" w:rsidP="00B35001">
            <w:pPr>
              <w:pStyle w:val="Ttulo1"/>
            </w:pPr>
            <w:bookmarkStart w:id="6" w:name="_Toc214411797"/>
            <w:proofErr w:type="spellStart"/>
            <w:r>
              <w:lastRenderedPageBreak/>
              <w:t>Propiedades</w:t>
            </w:r>
            <w:proofErr w:type="spellEnd"/>
            <w:r>
              <w:t xml:space="preserve"> de </w:t>
            </w:r>
            <w:proofErr w:type="spellStart"/>
            <w:r>
              <w:t>estudio</w:t>
            </w:r>
            <w:bookmarkEnd w:id="6"/>
            <w:proofErr w:type="spellEnd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6"/>
              <w:gridCol w:w="5292"/>
            </w:tblGrid>
            <w:tr w:rsidR="00B35001" w14:paraId="5E2E5E00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437CB0" w14:textId="4D04D365" w:rsidR="00B35001" w:rsidRDefault="00FD19DC" w:rsidP="005E294F">
                  <w:r>
                    <w:t xml:space="preserve">Nombre de </w:t>
                  </w:r>
                  <w:proofErr w:type="spellStart"/>
                  <w:r>
                    <w:t>estudio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1365A0" w14:textId="1335BF2C" w:rsidR="00B35001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Análisis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estático</w:t>
                  </w:r>
                  <w:proofErr w:type="spellEnd"/>
                  <w:r>
                    <w:t xml:space="preserve"> - Modo </w:t>
                  </w:r>
                  <w:proofErr w:type="spellStart"/>
                  <w:r>
                    <w:t>activo</w:t>
                  </w:r>
                  <w:proofErr w:type="spellEnd"/>
                </w:p>
              </w:tc>
            </w:tr>
            <w:tr w:rsidR="00FD19DC" w14:paraId="620B57EE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810297" w14:textId="683942E4" w:rsidR="00FD19DC" w:rsidRDefault="00FD19DC" w:rsidP="005E294F">
                  <w:r>
                    <w:t xml:space="preserve">Tipo de </w:t>
                  </w:r>
                  <w:proofErr w:type="spellStart"/>
                  <w:r>
                    <w:t>análisis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4D282F" w14:textId="77C80136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Análisis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estático</w:t>
                  </w:r>
                  <w:proofErr w:type="spellEnd"/>
                </w:p>
              </w:tc>
            </w:tr>
            <w:tr w:rsidR="00FD19DC" w14:paraId="41573022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1E73D5" w14:textId="48DE5C32" w:rsidR="00FD19DC" w:rsidRDefault="00FD19DC" w:rsidP="005E294F">
                  <w:r>
                    <w:t xml:space="preserve">Tipo de </w:t>
                  </w:r>
                  <w:proofErr w:type="spellStart"/>
                  <w:r>
                    <w:t>malla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4E9FD9" w14:textId="1583CDD2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Malla </w:t>
                  </w:r>
                  <w:proofErr w:type="spellStart"/>
                  <w:r>
                    <w:t>sólida</w:t>
                  </w:r>
                  <w:proofErr w:type="spellEnd"/>
                </w:p>
              </w:tc>
            </w:tr>
            <w:tr w:rsidR="00FD19DC" w14:paraId="124B62D4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C0E22E" w14:textId="711B1051" w:rsidR="00FD19DC" w:rsidRDefault="00FD19DC" w:rsidP="005E294F">
                  <w:proofErr w:type="spellStart"/>
                  <w:r>
                    <w:t>Efecto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térmico</w:t>
                  </w:r>
                  <w:proofErr w:type="spellEnd"/>
                  <w:r>
                    <w:t xml:space="preserve">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B1EFDB" w14:textId="364DE132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Activar</w:t>
                  </w:r>
                  <w:proofErr w:type="spellEnd"/>
                </w:p>
              </w:tc>
            </w:tr>
            <w:tr w:rsidR="00FD19DC" w14:paraId="4F3E294F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AD1DC1" w14:textId="1EC3A9C5" w:rsidR="00FD19DC" w:rsidRDefault="00FD19DC" w:rsidP="005E294F">
                  <w:proofErr w:type="spellStart"/>
                  <w:r>
                    <w:t>Opción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térmica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5B57A5" w14:textId="5354BDE3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Incluir</w:t>
                  </w:r>
                  <w:proofErr w:type="spellEnd"/>
                  <w:r>
                    <w:t xml:space="preserve"> cargas </w:t>
                  </w:r>
                  <w:proofErr w:type="spellStart"/>
                  <w:r>
                    <w:t>térmicas</w:t>
                  </w:r>
                  <w:proofErr w:type="spellEnd"/>
                </w:p>
              </w:tc>
            </w:tr>
            <w:tr w:rsidR="00FD19DC" w14:paraId="6B912013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0F1024" w14:textId="39887343" w:rsidR="00FD19DC" w:rsidRDefault="00FD19DC" w:rsidP="005E294F">
                  <w:proofErr w:type="spellStart"/>
                  <w:r>
                    <w:t>Temperatura</w:t>
                  </w:r>
                  <w:proofErr w:type="spellEnd"/>
                  <w:r>
                    <w:t xml:space="preserve"> a tensión cero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EB0E52" w14:textId="42BA9CA5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FD19DC" w14:paraId="63A782BD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A3BC2A" w14:textId="2C4F81C6" w:rsidR="00FD19DC" w:rsidRPr="00FD19DC" w:rsidRDefault="00FD19DC" w:rsidP="005E294F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 xml:space="preserve">Incluir los efectos de la presión de fluidos desde SOLIDWORKS Flow </w:t>
                  </w:r>
                  <w:proofErr w:type="spellStart"/>
                  <w:r w:rsidRPr="00FD19DC">
                    <w:rPr>
                      <w:lang w:val="es-CR"/>
                    </w:rPr>
                    <w:t>Simulation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765BAA" w14:textId="01325F1A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Desactivar</w:t>
                  </w:r>
                  <w:proofErr w:type="spellEnd"/>
                </w:p>
              </w:tc>
            </w:tr>
            <w:tr w:rsidR="00FD19DC" w14:paraId="5D324086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16C302" w14:textId="6BE2491E" w:rsidR="00FD19DC" w:rsidRDefault="00FD19DC" w:rsidP="005E294F">
                  <w:r>
                    <w:t>Tipo de solver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4409A1" w14:textId="631BE813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Automático</w:t>
                  </w:r>
                  <w:proofErr w:type="spellEnd"/>
                </w:p>
              </w:tc>
            </w:tr>
            <w:tr w:rsidR="00FD19DC" w14:paraId="5635F16F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24DE2A" w14:textId="6E7C17EC" w:rsidR="00FD19DC" w:rsidRPr="00FD19DC" w:rsidRDefault="00FD19DC" w:rsidP="005E294F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 xml:space="preserve">Efecto de </w:t>
                  </w:r>
                  <w:proofErr w:type="spellStart"/>
                  <w:r w:rsidRPr="00FD19DC">
                    <w:rPr>
                      <w:lang w:val="es-CR"/>
                    </w:rPr>
                    <w:t>rigidización</w:t>
                  </w:r>
                  <w:proofErr w:type="spellEnd"/>
                  <w:r w:rsidRPr="00FD19DC">
                    <w:rPr>
                      <w:lang w:val="es-CR"/>
                    </w:rPr>
                    <w:t xml:space="preserve"> por tensión (</w:t>
                  </w:r>
                  <w:proofErr w:type="spellStart"/>
                  <w:r w:rsidRPr="00FD19DC">
                    <w:rPr>
                      <w:lang w:val="es-CR"/>
                    </w:rPr>
                    <w:t>Inplane</w:t>
                  </w:r>
                  <w:proofErr w:type="spellEnd"/>
                  <w:r w:rsidRPr="00FD19DC">
                    <w:rPr>
                      <w:lang w:val="es-CR"/>
                    </w:rPr>
                    <w:t xml:space="preserve">):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6BCA20" w14:textId="29AEA874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Desactivar</w:t>
                  </w:r>
                  <w:proofErr w:type="spellEnd"/>
                </w:p>
              </w:tc>
            </w:tr>
            <w:tr w:rsidR="00FD19DC" w14:paraId="35CFA317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93D591" w14:textId="79B0825E" w:rsidR="00FD19DC" w:rsidRDefault="00FD19DC" w:rsidP="005E294F">
                  <w:r>
                    <w:t xml:space="preserve">Muelle </w:t>
                  </w:r>
                  <w:proofErr w:type="spellStart"/>
                  <w:r>
                    <w:t>blando</w:t>
                  </w:r>
                  <w:proofErr w:type="spellEnd"/>
                  <w:r>
                    <w:t xml:space="preserve">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7515BC" w14:textId="03864843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Desactivar</w:t>
                  </w:r>
                  <w:proofErr w:type="spellEnd"/>
                </w:p>
              </w:tc>
            </w:tr>
            <w:tr w:rsidR="00FD19DC" w14:paraId="3661EDAC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D5B159" w14:textId="65E79D26" w:rsidR="00FD19DC" w:rsidRDefault="00FD19DC" w:rsidP="005E294F">
                  <w:proofErr w:type="spellStart"/>
                  <w:r>
                    <w:t>Desahogo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inercial</w:t>
                  </w:r>
                  <w:proofErr w:type="spellEnd"/>
                  <w:r>
                    <w:t xml:space="preserve">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019299" w14:textId="0184A774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Desactivar</w:t>
                  </w:r>
                  <w:proofErr w:type="spellEnd"/>
                </w:p>
              </w:tc>
            </w:tr>
            <w:tr w:rsidR="00FD19DC" w14:paraId="73C1A09E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B6B92E" w14:textId="663BD205" w:rsidR="00FD19DC" w:rsidRPr="00FD19DC" w:rsidRDefault="00FD19DC" w:rsidP="005E294F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Opciones de unión rígida incompatibles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EB023D" w14:textId="1FF4F724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Automático</w:t>
                  </w:r>
                  <w:proofErr w:type="spellEnd"/>
                </w:p>
              </w:tc>
            </w:tr>
            <w:tr w:rsidR="00FD19DC" w14:paraId="364E0B36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CA629A" w14:textId="6B10EBD0" w:rsidR="00FD19DC" w:rsidRDefault="00FD19DC" w:rsidP="005E294F">
                  <w:r>
                    <w:t xml:space="preserve">Gran </w:t>
                  </w:r>
                  <w:proofErr w:type="spellStart"/>
                  <w:r>
                    <w:t>desplazamiento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357ECC" w14:textId="03336933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Activar</w:t>
                  </w:r>
                  <w:proofErr w:type="spellEnd"/>
                </w:p>
              </w:tc>
            </w:tr>
            <w:tr w:rsidR="00FD19DC" w14:paraId="55501A2D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DE377B" w14:textId="7D090158" w:rsidR="00FD19DC" w:rsidRPr="00FD19DC" w:rsidRDefault="00FD19DC" w:rsidP="005E294F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Calcular fuerzas de cuerpo libre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0357E8" w14:textId="5D858B5F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Activar</w:t>
                  </w:r>
                  <w:proofErr w:type="spellEnd"/>
                </w:p>
              </w:tc>
            </w:tr>
            <w:tr w:rsidR="00FD19DC" w14:paraId="629E885A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76427D" w14:textId="76E1D0D0" w:rsidR="00FD19DC" w:rsidRDefault="00FD19DC" w:rsidP="005E294F">
                  <w:proofErr w:type="spellStart"/>
                  <w:r>
                    <w:t>Fricción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E162F7" w14:textId="5014BFE3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Desactivar</w:t>
                  </w:r>
                  <w:proofErr w:type="spellEnd"/>
                </w:p>
              </w:tc>
            </w:tr>
            <w:tr w:rsidR="00FD19DC" w14:paraId="38E3C80D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C4155D" w14:textId="157E6CB2" w:rsidR="00FD19DC" w:rsidRDefault="00FD19DC" w:rsidP="005E294F">
                  <w:proofErr w:type="spellStart"/>
                  <w:r>
                    <w:t>Utilizar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método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adaptativo</w:t>
                  </w:r>
                  <w:proofErr w:type="spellEnd"/>
                  <w:r>
                    <w:t xml:space="preserve">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745B6B" w14:textId="2E1CB791" w:rsidR="00FD19DC" w:rsidRDefault="00FD19D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Desactivar</w:t>
                  </w:r>
                  <w:proofErr w:type="spellEnd"/>
                </w:p>
              </w:tc>
            </w:tr>
            <w:tr w:rsidR="00FD19DC" w14:paraId="572E9A17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7F1284" w14:textId="31DA404B" w:rsidR="00FD19DC" w:rsidRDefault="00FD19DC" w:rsidP="005E294F">
                  <w:proofErr w:type="spellStart"/>
                  <w:r>
                    <w:t>Carpeta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resultados</w:t>
                  </w:r>
                  <w:proofErr w:type="spellEnd"/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F62D24" w14:textId="1CE15238" w:rsidR="00FD19DC" w:rsidRDefault="00FD19D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Documento</w:t>
                  </w:r>
                  <w:proofErr w:type="spellEnd"/>
                  <w:r>
                    <w:t xml:space="preserve"> de SOLIDWORKS (A:\Users\mauri\Downloads\Piezas_proyecto\Design Accelerator\Solid)</w:t>
                  </w:r>
                </w:p>
              </w:tc>
            </w:tr>
          </w:tbl>
          <w:p w14:paraId="653AB730" w14:textId="20DE0824" w:rsidR="005E294F" w:rsidRDefault="005E294F" w:rsidP="00A96F2C"/>
        </w:tc>
      </w:tr>
      <w:bookmarkEnd w:id="2"/>
      <w:bookmarkEnd w:id="3"/>
      <w:bookmarkEnd w:id="4"/>
    </w:tbl>
    <w:p w14:paraId="4CD38E50" w14:textId="77777777" w:rsidR="00F33129" w:rsidRDefault="00F33129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4E66CAAC" w14:textId="77777777" w:rsidTr="00E80CD9">
        <w:tc>
          <w:tcPr>
            <w:tcW w:w="11016" w:type="dxa"/>
          </w:tcPr>
          <w:p w14:paraId="6B0766AE" w14:textId="574C8209" w:rsidR="00F33129" w:rsidRPr="00B35001" w:rsidRDefault="00FD19DC" w:rsidP="000A7C6B">
            <w:pPr>
              <w:pStyle w:val="Ttulo1"/>
            </w:pPr>
            <w:bookmarkStart w:id="7" w:name="_Toc214411798"/>
            <w:proofErr w:type="spellStart"/>
            <w:r>
              <w:t>Unidades</w:t>
            </w:r>
            <w:bookmarkEnd w:id="7"/>
            <w:proofErr w:type="spellEnd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60"/>
              <w:gridCol w:w="5278"/>
            </w:tblGrid>
            <w:tr w:rsidR="00F33129" w14:paraId="3F10B327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FB1654" w14:textId="1087006C" w:rsidR="00F33129" w:rsidRDefault="00FD19DC" w:rsidP="000A7C6B">
                  <w:r>
                    <w:t xml:space="preserve">Sistema de </w:t>
                  </w:r>
                  <w:proofErr w:type="spellStart"/>
                  <w:r>
                    <w:t>unidades</w:t>
                  </w:r>
                  <w:proofErr w:type="spellEnd"/>
                  <w:r>
                    <w:t>: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944465" w14:textId="647EA2C9" w:rsidR="00F33129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Métrico</w:t>
                  </w:r>
                  <w:proofErr w:type="spellEnd"/>
                  <w:r>
                    <w:t xml:space="preserve"> (MKS)</w:t>
                  </w:r>
                </w:p>
              </w:tc>
            </w:tr>
            <w:tr w:rsidR="00FD19DC" w14:paraId="63E11DEF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BD3617" w14:textId="4E464B6A" w:rsidR="00FD19DC" w:rsidRDefault="00FD19DC" w:rsidP="000A7C6B">
                  <w:proofErr w:type="spellStart"/>
                  <w:r>
                    <w:t>Longitud</w:t>
                  </w:r>
                  <w:proofErr w:type="spellEnd"/>
                  <w:r>
                    <w:t>/</w:t>
                  </w:r>
                  <w:proofErr w:type="spellStart"/>
                  <w:r>
                    <w:t>Desplazamiento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D0D0A6" w14:textId="79C8096E" w:rsidR="00FD19DC" w:rsidRDefault="00FD19DC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FD19DC" w14:paraId="1944C538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DE5233" w14:textId="7E4EAFB6" w:rsidR="00FD19DC" w:rsidRDefault="00FD19DC" w:rsidP="000A7C6B">
                  <w:proofErr w:type="spellStart"/>
                  <w:r>
                    <w:t>Temperatura</w:t>
                  </w:r>
                  <w:proofErr w:type="spellEnd"/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044E83" w14:textId="2BB7C611" w:rsid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FD19DC" w14:paraId="407FC193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12D9DF" w14:textId="0031E944" w:rsidR="00FD19DC" w:rsidRDefault="00FD19DC" w:rsidP="000A7C6B">
                  <w:proofErr w:type="spellStart"/>
                  <w:r>
                    <w:t>Velocidad</w:t>
                  </w:r>
                  <w:proofErr w:type="spellEnd"/>
                  <w:r>
                    <w:t xml:space="preserve"> angular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3D234B" w14:textId="15CE8669" w:rsidR="00FD19DC" w:rsidRDefault="00FD19DC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Rad/seg</w:t>
                  </w:r>
                </w:p>
              </w:tc>
            </w:tr>
            <w:tr w:rsidR="00FD19DC" w14:paraId="22C5BE68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6B7137" w14:textId="17266D15" w:rsidR="00FD19DC" w:rsidRDefault="00FD19DC" w:rsidP="000A7C6B">
                  <w:proofErr w:type="spellStart"/>
                  <w:r>
                    <w:t>Presión</w:t>
                  </w:r>
                  <w:proofErr w:type="spellEnd"/>
                  <w:r>
                    <w:t>/Tensión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E3371A" w14:textId="3833752D" w:rsid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BDE68C9" w14:textId="77CD6670" w:rsidR="00F33129" w:rsidRDefault="00F33129" w:rsidP="000A7C6B"/>
        </w:tc>
      </w:tr>
    </w:tbl>
    <w:p w14:paraId="587A18CD" w14:textId="77777777" w:rsidR="00E80CD9" w:rsidRDefault="00E80CD9" w:rsidP="00076F1F"/>
    <w:tbl>
      <w:tblPr>
        <w:tblStyle w:val="Tablaconcuadrcula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RPr="0039230E" w14:paraId="22E98BE1" w14:textId="77777777" w:rsidTr="005273D5">
        <w:trPr>
          <w:trHeight w:val="4158"/>
        </w:trPr>
        <w:tc>
          <w:tcPr>
            <w:tcW w:w="11136" w:type="dxa"/>
          </w:tcPr>
          <w:p w14:paraId="5F165506" w14:textId="2E83232B" w:rsidR="00E80CD9" w:rsidRPr="00AC3438" w:rsidRDefault="00FD19DC" w:rsidP="000A7C6B">
            <w:pPr>
              <w:pStyle w:val="Ttulo1"/>
            </w:pPr>
            <w:bookmarkStart w:id="8" w:name="_Toc214411799"/>
            <w:bookmarkStart w:id="9" w:name="_Toc243733144"/>
            <w:bookmarkStart w:id="10" w:name="_Toc245020112"/>
            <w:bookmarkStart w:id="11" w:name="_Toc245020144"/>
            <w:proofErr w:type="spellStart"/>
            <w:r>
              <w:lastRenderedPageBreak/>
              <w:t>Propiedades</w:t>
            </w:r>
            <w:proofErr w:type="spellEnd"/>
            <w:r>
              <w:t xml:space="preserve"> de material</w:t>
            </w:r>
            <w:bookmarkEnd w:id="8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F4577C6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C8BE3D" w14:textId="3C619078" w:rsidR="00E80CD9" w:rsidRPr="003E6C57" w:rsidRDefault="00FD19DC" w:rsidP="000A7C6B">
                  <w:pPr>
                    <w:jc w:val="center"/>
                    <w:rPr>
                      <w:rStyle w:val="Textoennegrita"/>
                      <w:b/>
                      <w:color w:val="auto"/>
                    </w:rPr>
                  </w:pP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Referencia</w:t>
                  </w:r>
                  <w:proofErr w:type="spellEnd"/>
                  <w:r>
                    <w:rPr>
                      <w:rStyle w:val="Textoennegrita"/>
                      <w:b/>
                      <w:color w:val="auto"/>
                    </w:rPr>
                    <w:t xml:space="preserve"> de </w:t>
                  </w: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modelo</w:t>
                  </w:r>
                  <w:proofErr w:type="spellEnd"/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E371C0E" w14:textId="679CB338" w:rsidR="00E80CD9" w:rsidRPr="003E6C57" w:rsidRDefault="00FD19D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color w:val="auto"/>
                    </w:rPr>
                  </w:pP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Propiedades</w:t>
                  </w:r>
                  <w:proofErr w:type="spellEnd"/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3BFC28" w14:textId="34CF3877" w:rsidR="00E80CD9" w:rsidRPr="003E6C57" w:rsidRDefault="00FD19D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color w:val="auto"/>
                    </w:rPr>
                  </w:pP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Componentes</w:t>
                  </w:r>
                  <w:proofErr w:type="spellEnd"/>
                </w:p>
              </w:tc>
            </w:tr>
            <w:tr w:rsidR="00E80CD9" w:rsidRPr="0039230E" w14:paraId="62202D9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710E0D8" w14:textId="642A8B3E" w:rsidR="00E80CD9" w:rsidRPr="00577134" w:rsidRDefault="00FD19DC" w:rsidP="000A7C6B">
                  <w:pPr>
                    <w:jc w:val="center"/>
                    <w:rPr>
                      <w:rStyle w:val="Textoennegrita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F2CB139" wp14:editId="7DB7F55D">
                        <wp:extent cx="1904365" cy="1137285"/>
                        <wp:effectExtent l="0" t="0" r="635" b="5715"/>
                        <wp:docPr id="1234034648" name="Imagen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4034648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37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320FFE3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8E5FE3" w14:textId="014FB22E" w:rsidR="00E80CD9" w:rsidRPr="00BE6656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="00E80CD9" w:rsidRPr="00BE6656"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0161C1" w14:textId="028EA1D8" w:rsidR="00E80CD9" w:rsidRPr="00BE6656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Aleación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 xml:space="preserve"> 6061</w:t>
                        </w:r>
                      </w:p>
                    </w:tc>
                  </w:tr>
                  <w:tr w:rsidR="00FD19DC" w:rsidRPr="00577134" w14:paraId="6A5806F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B51B5E" w14:textId="4E0FD71F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Tipo de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modelo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E7A954" w14:textId="50BC8C3D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Isotrópico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elástico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 xml:space="preserve"> lineal</w:t>
                        </w:r>
                      </w:p>
                    </w:tc>
                  </w:tr>
                  <w:tr w:rsidR="00FD19DC" w:rsidRPr="00577134" w14:paraId="22E75D6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889899" w14:textId="20F65836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Criterio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de error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predeterminado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52F0A9" w14:textId="25A2E0C4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  <w:proofErr w:type="spellEnd"/>
                      </w:p>
                    </w:tc>
                  </w:tr>
                  <w:tr w:rsidR="00FD19DC" w:rsidRPr="00577134" w14:paraId="5B161B1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99DB71" w14:textId="7A1922F4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Límite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elástico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844349" w14:textId="315EEB4B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5,51485e+07 N/m^2</w:t>
                        </w:r>
                      </w:p>
                    </w:tc>
                  </w:tr>
                  <w:tr w:rsidR="00FD19DC" w:rsidRPr="00577134" w14:paraId="768867C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98DCEE" w14:textId="6A023B2C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Límite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tracción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1604D75" w14:textId="72A4E6D1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1,24084e+08 N/m^2</w:t>
                        </w:r>
                      </w:p>
                    </w:tc>
                  </w:tr>
                  <w:tr w:rsidR="00FD19DC" w:rsidRPr="00577134" w14:paraId="1E12954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D247B0" w14:textId="49F527F2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Módulo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elástico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14E143" w14:textId="5D0A4B60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6,9e+10 N/m^2</w:t>
                        </w:r>
                      </w:p>
                    </w:tc>
                  </w:tr>
                  <w:tr w:rsidR="00FD19DC" w:rsidRPr="00577134" w14:paraId="6778316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B96678" w14:textId="090C3881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Coeficiente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de Poisson: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9CCD2E" w14:textId="34E0588C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 xml:space="preserve">0,33  </w:t>
                        </w:r>
                      </w:p>
                    </w:tc>
                  </w:tr>
                  <w:tr w:rsidR="00FD19DC" w:rsidRPr="00577134" w14:paraId="406BDB4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878036" w14:textId="04C810AF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Densidad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4E785A" w14:textId="0A34AD8B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2 700 kg/m^3</w:t>
                        </w:r>
                      </w:p>
                    </w:tc>
                  </w:tr>
                  <w:tr w:rsidR="00FD19DC" w:rsidRPr="00577134" w14:paraId="4C2D4C5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E93AE1" w14:textId="00D6F84F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Módulo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cortante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84BC01" w14:textId="5200997C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2,6e+10 N/m^2</w:t>
                        </w:r>
                      </w:p>
                    </w:tc>
                  </w:tr>
                  <w:tr w:rsidR="00FD19DC" w:rsidRPr="00577134" w14:paraId="6D73965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1E0352" w14:textId="065AB497" w:rsidR="00FD19DC" w:rsidRDefault="00FD19DC" w:rsidP="000A7C6B">
                        <w:pPr>
                          <w:jc w:val="right"/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Coeficiente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dilatación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térmica</w:t>
                        </w:r>
                        <w:proofErr w:type="spellEnd"/>
                        <w:r>
                          <w:rPr>
                            <w:rStyle w:val="Textoennegrita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7242A5" w14:textId="60CEAE70" w:rsidR="00FD19DC" w:rsidRDefault="00FD19D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2,4e-05 /Kelvin</w:t>
                        </w:r>
                      </w:p>
                    </w:tc>
                  </w:tr>
                </w:tbl>
                <w:p w14:paraId="2A99047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Textoennegrita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0EEE291" w14:textId="77777777" w:rsidR="00FD19DC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Sólido 1(</w:t>
                  </w:r>
                  <w:proofErr w:type="spellStart"/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Pieza_horizontal.stp</w:t>
                  </w:r>
                  <w:proofErr w:type="spellEnd"/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&lt;1&gt;)(Pieza_horizontal-1),</w:t>
                  </w:r>
                </w:p>
                <w:p w14:paraId="4B4CF357" w14:textId="1776D242" w:rsidR="00E80CD9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Textoennegrita"/>
                      <w:b w:val="0"/>
                      <w:bCs w:val="0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b w:val="0"/>
                      <w:sz w:val="20"/>
                      <w:szCs w:val="20"/>
                      <w:lang w:val="es-CR"/>
                    </w:rPr>
                    <w:t>Sólido 1(Cortar-Extruir1)(Pieza_vertical-1)</w:t>
                  </w:r>
                </w:p>
              </w:tc>
            </w:tr>
            <w:tr w:rsidR="00E80CD9" w:rsidRPr="0039230E" w14:paraId="4C130CEB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171F6BA" w14:textId="2FD334E6" w:rsidR="00E80CD9" w:rsidRPr="00FD19DC" w:rsidRDefault="00FD19DC" w:rsidP="000A7C6B">
                  <w:pPr>
                    <w:rPr>
                      <w:rStyle w:val="Textoennegrita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 xml:space="preserve">Datos de </w:t>
                  </w:r>
                  <w:proofErr w:type="spellStart"/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curva:N</w:t>
                  </w:r>
                  <w:proofErr w:type="spellEnd"/>
                  <w:r w:rsidRPr="00FD19DC">
                    <w:rPr>
                      <w:rStyle w:val="Textoennegrita"/>
                      <w:sz w:val="20"/>
                      <w:szCs w:val="20"/>
                      <w:lang w:val="es-CR"/>
                    </w:rPr>
                    <w:t>/A</w:t>
                  </w:r>
                </w:p>
              </w:tc>
            </w:tr>
          </w:tbl>
          <w:p w14:paraId="4AAB264F" w14:textId="14735CD1" w:rsidR="00E80CD9" w:rsidRPr="00FD19DC" w:rsidRDefault="00E80CD9" w:rsidP="000A7C6B">
            <w:pPr>
              <w:rPr>
                <w:lang w:val="es-CR"/>
              </w:rPr>
            </w:pPr>
          </w:p>
        </w:tc>
      </w:tr>
      <w:bookmarkEnd w:id="9"/>
      <w:bookmarkEnd w:id="10"/>
      <w:bookmarkEnd w:id="11"/>
    </w:tbl>
    <w:p w14:paraId="74A7EEC8" w14:textId="77777777" w:rsidR="005273D5" w:rsidRPr="00FD19DC" w:rsidRDefault="005273D5" w:rsidP="006518B5">
      <w:pPr>
        <w:rPr>
          <w:lang w:val="es-CR"/>
        </w:rPr>
      </w:pPr>
    </w:p>
    <w:tbl>
      <w:tblPr>
        <w:tblStyle w:val="Tablaconcuadrcula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560BACF" w14:textId="77777777" w:rsidTr="00452CBC">
        <w:tc>
          <w:tcPr>
            <w:tcW w:w="11016" w:type="dxa"/>
          </w:tcPr>
          <w:p w14:paraId="698069C3" w14:textId="5FEA1301" w:rsidR="005273D5" w:rsidRPr="00AF1A58" w:rsidRDefault="00FD19DC" w:rsidP="000A7C6B">
            <w:pPr>
              <w:pStyle w:val="Ttulo1"/>
              <w:rPr>
                <w:b w:val="0"/>
                <w:bCs w:val="0"/>
              </w:rPr>
            </w:pPr>
            <w:bookmarkStart w:id="12" w:name="_Toc214411800"/>
            <w:r>
              <w:rPr>
                <w:rStyle w:val="Textoennegrita"/>
              </w:rPr>
              <w:lastRenderedPageBreak/>
              <w:t xml:space="preserve">Cargas y </w:t>
            </w:r>
            <w:proofErr w:type="spellStart"/>
            <w:r>
              <w:rPr>
                <w:rStyle w:val="Textoennegrita"/>
              </w:rPr>
              <w:t>sujeciones</w:t>
            </w:r>
            <w:bookmarkEnd w:id="12"/>
            <w:proofErr w:type="spellEnd"/>
          </w:p>
          <w:tbl>
            <w:tblPr>
              <w:tblStyle w:val="Listaclara-nfasis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FD19DC" w14:paraId="38380C57" w14:textId="77777777" w:rsidTr="00CB07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E664876" w14:textId="2D36FCB9" w:rsidR="00FD19DC" w:rsidRPr="004E282D" w:rsidRDefault="00FD19DC" w:rsidP="005A5DC6">
                  <w:pPr>
                    <w:jc w:val="center"/>
                    <w:rPr>
                      <w:rStyle w:val="Textoennegrita"/>
                      <w:b/>
                      <w:color w:val="auto"/>
                    </w:rPr>
                  </w:pPr>
                  <w:r>
                    <w:rPr>
                      <w:rStyle w:val="Textoennegrita"/>
                      <w:b/>
                      <w:color w:val="auto"/>
                    </w:rPr>
                    <w:t xml:space="preserve">Nombre de </w:t>
                  </w: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sujeción</w:t>
                  </w:r>
                  <w:proofErr w:type="spellEnd"/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4F6C2EA" w14:textId="19465303" w:rsidR="00FD19DC" w:rsidRPr="004E282D" w:rsidRDefault="00FD19D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color w:val="auto"/>
                    </w:rPr>
                  </w:pPr>
                  <w:r>
                    <w:rPr>
                      <w:rStyle w:val="Textoennegrita"/>
                      <w:b/>
                      <w:color w:val="auto"/>
                    </w:rPr>
                    <w:t xml:space="preserve">Imagen de </w:t>
                  </w: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sujeción</w:t>
                  </w:r>
                  <w:proofErr w:type="spellEnd"/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8E22F2A" w14:textId="1295AAA7" w:rsidR="00FD19DC" w:rsidRPr="004E282D" w:rsidRDefault="00FD19D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color w:val="auto"/>
                    </w:rPr>
                  </w:pP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Detalles</w:t>
                  </w:r>
                  <w:proofErr w:type="spellEnd"/>
                  <w:r>
                    <w:rPr>
                      <w:rStyle w:val="Textoennegrita"/>
                      <w:b/>
                      <w:color w:val="auto"/>
                    </w:rPr>
                    <w:t xml:space="preserve"> de </w:t>
                  </w: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sujeción</w:t>
                  </w:r>
                  <w:proofErr w:type="spellEnd"/>
                </w:p>
              </w:tc>
            </w:tr>
            <w:tr w:rsidR="00FD19DC" w14:paraId="05928726" w14:textId="77777777" w:rsidTr="000B18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593E3447" w14:textId="7FA92F1D" w:rsidR="00FD19DC" w:rsidRPr="00AD5FBA" w:rsidRDefault="00FD19DC" w:rsidP="005A5DC6">
                  <w:pPr>
                    <w:jc w:val="center"/>
                    <w:rPr>
                      <w:rStyle w:val="Textoennegrita"/>
                    </w:rPr>
                  </w:pPr>
                  <w:r>
                    <w:rPr>
                      <w:rStyle w:val="Textoennegrita"/>
                    </w:rPr>
                    <w:t>Fijo-1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42687D5B" w14:textId="24DB64D1" w:rsidR="00FD19DC" w:rsidRPr="006208CB" w:rsidRDefault="00FD19D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FB76B3D" wp14:editId="3E3E7915">
                        <wp:extent cx="1772285" cy="1058545"/>
                        <wp:effectExtent l="0" t="0" r="0" b="8255"/>
                        <wp:docPr id="855708028" name="Imagen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570802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58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Cuadrculamedia1-nfasis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FD19DC" w14:paraId="7ABBD005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24BBBC5" w14:textId="212EF803" w:rsidR="00FD19DC" w:rsidRPr="00BE6656" w:rsidRDefault="00FD19DC" w:rsidP="003F2268">
                        <w:pPr>
                          <w:jc w:val="right"/>
                          <w:rPr>
                            <w:rStyle w:val="Textoennegrita"/>
                            <w:b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Entidades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E6F311C" w14:textId="21ED5951" w:rsidR="00FD19DC" w:rsidRPr="00154A1A" w:rsidRDefault="00FD19D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 xml:space="preserve">2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cara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(s)</w:t>
                        </w:r>
                      </w:p>
                    </w:tc>
                  </w:tr>
                  <w:tr w:rsidR="00FD19DC" w14:paraId="4E1D8AB6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F9F94D2" w14:textId="5E5F5570" w:rsidR="00FD19DC" w:rsidRDefault="00FD19D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81D10E2" w14:textId="0A5D840E" w:rsidR="00FD19DC" w:rsidRDefault="00FD19D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Geometría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fija</w:t>
                        </w:r>
                        <w:proofErr w:type="spellEnd"/>
                      </w:p>
                    </w:tc>
                  </w:tr>
                </w:tbl>
                <w:p w14:paraId="6B826CBD" w14:textId="77777777" w:rsidR="00FD19DC" w:rsidRPr="004C6DEB" w:rsidRDefault="00FD19DC" w:rsidP="00840CC7">
                  <w:pPr>
                    <w:pStyle w:val="TD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5DEC495F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1577347" w14:textId="4C01621B" w:rsidR="003F154A" w:rsidRPr="003F154A" w:rsidRDefault="00FD19DC" w:rsidP="003F154A">
                  <w:pPr>
                    <w:rPr>
                      <w:rStyle w:val="Textoennegrita"/>
                      <w:bCs/>
                    </w:rPr>
                  </w:pPr>
                  <w:proofErr w:type="spellStart"/>
                  <w:r>
                    <w:rPr>
                      <w:rStyle w:val="Textoennegrita"/>
                      <w:b/>
                    </w:rPr>
                    <w:t>Fuerzas</w:t>
                  </w:r>
                  <w:proofErr w:type="spellEnd"/>
                  <w:r>
                    <w:rPr>
                      <w:rStyle w:val="Textoennegrita"/>
                      <w:b/>
                    </w:rPr>
                    <w:t xml:space="preserve"> </w:t>
                  </w:r>
                  <w:proofErr w:type="spellStart"/>
                  <w:r>
                    <w:rPr>
                      <w:rStyle w:val="Textoennegrita"/>
                      <w:b/>
                    </w:rPr>
                    <w:t>resultantes</w:t>
                  </w:r>
                  <w:proofErr w:type="spellEnd"/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2C89D5A9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2EE46A7" w14:textId="415DE47F" w:rsidR="003F154A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Componentes</w:t>
                        </w:r>
                        <w:proofErr w:type="spellEnd"/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A196908" w14:textId="708C9140" w:rsidR="003F154A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BDF3530" w14:textId="1DE64D65" w:rsidR="003F154A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D08781C" w14:textId="0B79C0F5" w:rsidR="003F154A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8F4A5D0" w14:textId="78AA90E5" w:rsidR="003F154A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Resultante</w:t>
                        </w:r>
                        <w:proofErr w:type="spellEnd"/>
                      </w:p>
                    </w:tc>
                  </w:tr>
                  <w:tr w:rsidR="003F154A" w14:paraId="1A96C4CF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D6779B" w14:textId="18997361" w:rsidR="003F154A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Fuerza</w:t>
                        </w:r>
                        <w:proofErr w:type="spellEnd"/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reacción</w:t>
                        </w:r>
                        <w:proofErr w:type="spellEnd"/>
                        <w:r>
                          <w:rPr>
                            <w:rStyle w:val="Textoennegrita"/>
                            <w:sz w:val="20"/>
                            <w:szCs w:val="20"/>
                          </w:rPr>
                          <w:t>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B74C86" w14:textId="3B3F731C" w:rsidR="003F154A" w:rsidRPr="00EF37BF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7,09519e-05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FF9B01" w14:textId="4E19EEEA" w:rsidR="003F154A" w:rsidRPr="00EF37BF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-0,000127155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EA4589" w14:textId="3EDCEBA6" w:rsidR="003F154A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2,21967e-05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47A803E" w14:textId="385553D3" w:rsidR="003F154A" w:rsidRPr="00EF37BF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0,000147293</w:t>
                        </w:r>
                      </w:p>
                    </w:tc>
                  </w:tr>
                  <w:tr w:rsidR="00935682" w14:paraId="587EA835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508FD76" w14:textId="51EC0CEE" w:rsidR="00935682" w:rsidRPr="00FD19DC" w:rsidRDefault="00FD19DC" w:rsidP="000A7C6B">
                        <w:pPr>
                          <w:jc w:val="center"/>
                          <w:rPr>
                            <w:rStyle w:val="Textoennegrita"/>
                            <w:sz w:val="20"/>
                            <w:szCs w:val="20"/>
                            <w:lang w:val="es-CR"/>
                          </w:rPr>
                        </w:pPr>
                        <w:r w:rsidRPr="00FD19DC">
                          <w:rPr>
                            <w:rStyle w:val="Textoennegrita"/>
                            <w:sz w:val="20"/>
                            <w:szCs w:val="20"/>
                            <w:lang w:val="es-CR"/>
                          </w:rPr>
                          <w:t>Momento de reacción(</w:t>
                        </w:r>
                        <w:proofErr w:type="spellStart"/>
                        <w:r w:rsidRPr="00FD19DC">
                          <w:rPr>
                            <w:rStyle w:val="Textoennegrita"/>
                            <w:sz w:val="20"/>
                            <w:szCs w:val="20"/>
                            <w:lang w:val="es-CR"/>
                          </w:rPr>
                          <w:t>N.m</w:t>
                        </w:r>
                        <w:proofErr w:type="spellEnd"/>
                        <w:r w:rsidRPr="00FD19DC">
                          <w:rPr>
                            <w:rStyle w:val="Textoennegrita"/>
                            <w:sz w:val="20"/>
                            <w:szCs w:val="20"/>
                            <w:lang w:val="es-CR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F05D8C" w14:textId="0C2FCF1E" w:rsidR="00935682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41C136" w14:textId="53EF681D" w:rsidR="00935682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9E3067" w14:textId="3C490B82" w:rsidR="00935682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B39597" w14:textId="3C7D9C6B" w:rsidR="00935682" w:rsidRDefault="00FD19DC" w:rsidP="000A7C6B">
                        <w:pPr>
                          <w:jc w:val="center"/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E07D7BE" w14:textId="77777777" w:rsidR="003F154A" w:rsidRDefault="003F154A" w:rsidP="003F154A">
                  <w:pPr>
                    <w:jc w:val="center"/>
                    <w:rPr>
                      <w:rStyle w:val="Textoennegrita"/>
                      <w:b/>
                      <w:sz w:val="18"/>
                      <w:szCs w:val="18"/>
                    </w:rPr>
                  </w:pPr>
                  <w:r>
                    <w:rPr>
                      <w:rStyle w:val="Textoennegrita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CC7A7F0" w14:textId="77777777" w:rsidR="005273D5" w:rsidRDefault="005273D5" w:rsidP="00840CC7">
            <w:pPr>
              <w:pStyle w:val="TDC3"/>
            </w:pPr>
          </w:p>
          <w:tbl>
            <w:tblPr>
              <w:tblStyle w:val="Listaclara-nfasis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FD19DC" w14:paraId="7C84C79B" w14:textId="77777777" w:rsidTr="006D15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28287A4" w14:textId="0F93D9BD" w:rsidR="00FD19DC" w:rsidRPr="004E282D" w:rsidRDefault="00FD19DC" w:rsidP="005A5DC6">
                  <w:pPr>
                    <w:jc w:val="center"/>
                    <w:rPr>
                      <w:rStyle w:val="Textoennegrita"/>
                      <w:b/>
                      <w:color w:val="auto"/>
                    </w:rPr>
                  </w:pPr>
                  <w:r>
                    <w:rPr>
                      <w:rStyle w:val="Textoennegrita"/>
                      <w:b/>
                      <w:color w:val="auto"/>
                    </w:rPr>
                    <w:t>Nombre de carga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49A762C" w14:textId="58B1C4B0" w:rsidR="00FD19DC" w:rsidRPr="004E282D" w:rsidRDefault="00FD19D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color w:val="auto"/>
                    </w:rPr>
                  </w:pP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Cargar</w:t>
                  </w:r>
                  <w:proofErr w:type="spellEnd"/>
                  <w:r>
                    <w:rPr>
                      <w:rStyle w:val="Textoennegrita"/>
                      <w:b/>
                      <w:color w:val="auto"/>
                    </w:rPr>
                    <w:t xml:space="preserve"> imagen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098AF2B" w14:textId="6A6902F8" w:rsidR="00FD19DC" w:rsidRPr="004E282D" w:rsidRDefault="00FD19D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/>
                      <w:color w:val="auto"/>
                    </w:rPr>
                  </w:pPr>
                  <w:proofErr w:type="spellStart"/>
                  <w:r>
                    <w:rPr>
                      <w:rStyle w:val="Textoennegrita"/>
                      <w:b/>
                      <w:color w:val="auto"/>
                    </w:rPr>
                    <w:t>Detalles</w:t>
                  </w:r>
                  <w:proofErr w:type="spellEnd"/>
                  <w:r>
                    <w:rPr>
                      <w:rStyle w:val="Textoennegrita"/>
                      <w:b/>
                      <w:color w:val="auto"/>
                    </w:rPr>
                    <w:t xml:space="preserve"> de carga</w:t>
                  </w:r>
                </w:p>
              </w:tc>
            </w:tr>
            <w:tr w:rsidR="00FD19DC" w14:paraId="78594E9C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0CEA6DFD" w14:textId="7C01D13D" w:rsidR="00FD19DC" w:rsidRPr="00F42DD1" w:rsidRDefault="00FD19DC" w:rsidP="005A5DC6">
                  <w:pPr>
                    <w:jc w:val="center"/>
                    <w:rPr>
                      <w:rStyle w:val="Textoennegrita"/>
                    </w:rPr>
                  </w:pPr>
                  <w:r>
                    <w:rPr>
                      <w:rStyle w:val="Textoennegrita"/>
                    </w:rPr>
                    <w:t>Fuerza-1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188A387D" w14:textId="0F584FCE" w:rsidR="00FD19DC" w:rsidRPr="006208CB" w:rsidRDefault="00FD19D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Textoennegrita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9FA3D25" wp14:editId="6CF2EB6C">
                        <wp:extent cx="1907540" cy="1139190"/>
                        <wp:effectExtent l="0" t="0" r="0" b="3810"/>
                        <wp:docPr id="1513542933" name="Imagen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354293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391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Cuadrculamedia1-nfasis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D19DC" w14:paraId="523C05CE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BAB05D5" w14:textId="1BC17486" w:rsidR="00FD19DC" w:rsidRPr="00BE6656" w:rsidRDefault="00FD19DC" w:rsidP="003F2268">
                        <w:pPr>
                          <w:jc w:val="right"/>
                          <w:rPr>
                            <w:rStyle w:val="Textoennegrita"/>
                            <w:bCs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Entidades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B0B7960" w14:textId="679FE8C8" w:rsidR="00FD19DC" w:rsidRPr="00B77EA3" w:rsidRDefault="00FD19D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 xml:space="preserve">1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cara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(s)</w:t>
                        </w:r>
                      </w:p>
                    </w:tc>
                  </w:tr>
                  <w:tr w:rsidR="00FD19DC" w14:paraId="2F0D333F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D59FF42" w14:textId="2873D134" w:rsidR="00FD19DC" w:rsidRDefault="00FD19D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Referencia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A257C0" w14:textId="7E2D7F25" w:rsidR="00FD19DC" w:rsidRDefault="00FD19D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Cara&lt; 1 &gt;</w:t>
                        </w:r>
                      </w:p>
                    </w:tc>
                  </w:tr>
                  <w:tr w:rsidR="00FD19DC" w14:paraId="103302BD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62439B6" w14:textId="0FFCBBF1" w:rsidR="00FD19DC" w:rsidRDefault="00FD19D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6C6B5A4" w14:textId="6DC2D7A0" w:rsidR="00FD19DC" w:rsidRDefault="00FD19D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Aplicar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fuerza</w:t>
                        </w:r>
                        <w:proofErr w:type="spellEnd"/>
                      </w:p>
                    </w:tc>
                  </w:tr>
                  <w:tr w:rsidR="00FD19DC" w14:paraId="648F8337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9AF037B" w14:textId="70A9C0F3" w:rsidR="00FD19DC" w:rsidRDefault="00FD19D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Valores: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255089" w14:textId="3B5C20AA" w:rsidR="00FD19DC" w:rsidRDefault="00FD19D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---; - 111,6; 347,8 N</w:t>
                        </w:r>
                      </w:p>
                    </w:tc>
                  </w:tr>
                </w:tbl>
                <w:p w14:paraId="51710854" w14:textId="77777777" w:rsidR="00FD19DC" w:rsidRDefault="00FD19D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Textoennegrita"/>
                    </w:rPr>
                  </w:pPr>
                </w:p>
              </w:tc>
            </w:tr>
            <w:tr w:rsidR="00FD19DC" w14:paraId="54F322A2" w14:textId="77777777" w:rsidTr="00105A0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01B4DA1" w14:textId="274B86C6" w:rsidR="00FD19DC" w:rsidRPr="00F42DD1" w:rsidRDefault="00FD19DC" w:rsidP="00105A02">
                  <w:pPr>
                    <w:jc w:val="center"/>
                    <w:rPr>
                      <w:rStyle w:val="Textoennegrita"/>
                    </w:rPr>
                  </w:pPr>
                  <w:r>
                    <w:rPr>
                      <w:rStyle w:val="Textoennegrita"/>
                    </w:rPr>
                    <w:t>Fuerza-2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27E0815" w14:textId="0F276023" w:rsidR="00FD19DC" w:rsidRPr="006208CB" w:rsidRDefault="00FD19DC" w:rsidP="00105A0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49FCA05" wp14:editId="685DAE41">
                        <wp:extent cx="1907540" cy="1139190"/>
                        <wp:effectExtent l="0" t="0" r="0" b="3810"/>
                        <wp:docPr id="1825278171" name="Imagen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5278171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391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Cuadrculamedia1-nfasis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D19DC" w14:paraId="188B648F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808EB5C" w14:textId="48766590" w:rsidR="00FD19DC" w:rsidRPr="00BE6656" w:rsidRDefault="00FD19DC" w:rsidP="00105A02">
                        <w:pPr>
                          <w:jc w:val="right"/>
                          <w:rPr>
                            <w:rStyle w:val="Textoennegrita"/>
                            <w:bCs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Entidades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93A318B" w14:textId="01232CB8" w:rsidR="00FD19DC" w:rsidRPr="00B77EA3" w:rsidRDefault="00FD19DC" w:rsidP="00105A0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 xml:space="preserve">1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cara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(s)</w:t>
                        </w:r>
                      </w:p>
                    </w:tc>
                  </w:tr>
                  <w:tr w:rsidR="00FD19DC" w14:paraId="61A50772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24D0F87" w14:textId="131B8E0A" w:rsidR="00FD19DC" w:rsidRDefault="00FD19DC" w:rsidP="00105A0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Referencia</w:t>
                        </w:r>
                        <w:proofErr w:type="spellEnd"/>
                        <w:r>
                          <w:rPr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59808B" w14:textId="2324CA9C" w:rsidR="00FD19DC" w:rsidRDefault="00FD19DC" w:rsidP="00105A0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Cara&lt; 1 &gt;</w:t>
                        </w:r>
                      </w:p>
                    </w:tc>
                  </w:tr>
                  <w:tr w:rsidR="00FD19DC" w14:paraId="5F1FEE0E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0D4D35" w14:textId="66FC6F38" w:rsidR="00FD19DC" w:rsidRDefault="00FD19DC" w:rsidP="00105A0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45795EF" w14:textId="7D4392E7" w:rsidR="00FD19DC" w:rsidRDefault="00FD19DC" w:rsidP="00105A0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Aplicar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fuerza</w:t>
                        </w:r>
                        <w:proofErr w:type="spellEnd"/>
                      </w:p>
                    </w:tc>
                  </w:tr>
                  <w:tr w:rsidR="00FD19DC" w14:paraId="14F63492" w14:textId="77777777" w:rsidTr="00FD19D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B86DE0E" w14:textId="444B80C2" w:rsidR="00FD19DC" w:rsidRDefault="00FD19DC" w:rsidP="00105A0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Valores: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018272" w14:textId="1F976367" w:rsidR="00FD19DC" w:rsidRDefault="00FD19DC" w:rsidP="00105A0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  <w:sz w:val="20"/>
                            <w:szCs w:val="20"/>
                          </w:rPr>
                          <w:t>---; 111,6; - 347,8 N</w:t>
                        </w:r>
                      </w:p>
                    </w:tc>
                  </w:tr>
                </w:tbl>
                <w:p w14:paraId="369D8B3B" w14:textId="77777777" w:rsidR="00FD19DC" w:rsidRDefault="00FD19DC" w:rsidP="00105A0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Textoennegrita"/>
                    </w:rPr>
                  </w:pPr>
                </w:p>
              </w:tc>
            </w:tr>
          </w:tbl>
          <w:p w14:paraId="0B03A1BE" w14:textId="4B0B590D" w:rsidR="005273D5" w:rsidRDefault="005273D5" w:rsidP="000A7C6B">
            <w:pPr>
              <w:rPr>
                <w:rStyle w:val="Textoennegrita"/>
              </w:rPr>
            </w:pPr>
          </w:p>
        </w:tc>
      </w:tr>
    </w:tbl>
    <w:p w14:paraId="0AEB674D" w14:textId="77777777" w:rsidR="00132707" w:rsidRDefault="00132707" w:rsidP="00132707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RPr="0039230E" w14:paraId="443EB938" w14:textId="77777777" w:rsidTr="005B3D16">
        <w:tc>
          <w:tcPr>
            <w:tcW w:w="11016" w:type="dxa"/>
          </w:tcPr>
          <w:p w14:paraId="03E6AF1F" w14:textId="33A4696D" w:rsidR="00132707" w:rsidRPr="00FD19DC" w:rsidRDefault="00132707" w:rsidP="000A7C6B">
            <w:pPr>
              <w:pStyle w:val="Ttulo1"/>
              <w:rPr>
                <w:lang w:val="es-CR"/>
              </w:rPr>
            </w:pPr>
            <w:r w:rsidRPr="00FD19DC">
              <w:rPr>
                <w:lang w:val="es-CR"/>
              </w:rPr>
              <w:lastRenderedPageBreak/>
              <w:br w:type="page"/>
            </w:r>
            <w:bookmarkStart w:id="13" w:name="_Toc214411801"/>
            <w:r w:rsidR="00FD19DC" w:rsidRPr="00FD19DC">
              <w:rPr>
                <w:lang w:val="es-CR"/>
              </w:rPr>
              <w:t>Definiciones de conector</w:t>
            </w:r>
            <w:bookmarkEnd w:id="13"/>
          </w:p>
          <w:p w14:paraId="045D7E1F" w14:textId="456D43A7" w:rsidR="00132707" w:rsidRPr="00FD19DC" w:rsidRDefault="00FD19DC" w:rsidP="000A7C6B">
            <w:pPr>
              <w:rPr>
                <w:lang w:val="es-CR"/>
              </w:rPr>
            </w:pPr>
            <w:r w:rsidRPr="00FD19DC">
              <w:rPr>
                <w:lang w:val="es-CR"/>
              </w:rPr>
              <w:t>No hay datos</w:t>
            </w:r>
          </w:p>
          <w:p w14:paraId="11BC100E" w14:textId="0D6436EB" w:rsidR="00EF37BF" w:rsidRPr="00FD19DC" w:rsidRDefault="00EF37BF" w:rsidP="000A7C6B">
            <w:pPr>
              <w:rPr>
                <w:lang w:val="es-CR"/>
              </w:rPr>
            </w:pPr>
          </w:p>
          <w:p w14:paraId="76ADEFF5" w14:textId="77777777" w:rsidR="000F2729" w:rsidRPr="00FD19DC" w:rsidRDefault="000F2729" w:rsidP="000A7C6B">
            <w:pPr>
              <w:rPr>
                <w:lang w:val="es-CR"/>
              </w:rPr>
            </w:pPr>
          </w:p>
          <w:p w14:paraId="09DB7468" w14:textId="589B9E20" w:rsidR="00E12C21" w:rsidRPr="00FD19DC" w:rsidRDefault="00E12C21" w:rsidP="000A7C6B">
            <w:pPr>
              <w:rPr>
                <w:lang w:val="es-CR"/>
              </w:rPr>
            </w:pPr>
          </w:p>
          <w:p w14:paraId="2B425C80" w14:textId="77777777" w:rsidR="00D72EE8" w:rsidRPr="00FD19DC" w:rsidRDefault="00D72EE8" w:rsidP="00D72EE8">
            <w:pPr>
              <w:rPr>
                <w:lang w:val="es-CR"/>
              </w:rPr>
            </w:pPr>
          </w:p>
          <w:p w14:paraId="2BE35CBD" w14:textId="650E19C6" w:rsidR="00D72EE8" w:rsidRPr="00FD19DC" w:rsidRDefault="00D72EE8" w:rsidP="00D72EE8">
            <w:pPr>
              <w:rPr>
                <w:lang w:val="es-CR"/>
              </w:rPr>
            </w:pPr>
          </w:p>
          <w:p w14:paraId="4A233896" w14:textId="10D1345F" w:rsidR="00132707" w:rsidRPr="00FD19DC" w:rsidRDefault="00132707" w:rsidP="000A7C6B">
            <w:pPr>
              <w:rPr>
                <w:lang w:val="es-CR"/>
              </w:rPr>
            </w:pPr>
          </w:p>
        </w:tc>
      </w:tr>
    </w:tbl>
    <w:p w14:paraId="3554744F" w14:textId="77777777" w:rsidR="00104BD8" w:rsidRPr="00FD19DC" w:rsidRDefault="00104BD8" w:rsidP="006936A0">
      <w:pPr>
        <w:rPr>
          <w:lang w:val="es-CR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22DD622B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F5DE422" w14:textId="32C6F548" w:rsidR="00104BD8" w:rsidRDefault="00FD19DC" w:rsidP="00FD19DC">
            <w:pPr>
              <w:pStyle w:val="Ttulo1"/>
            </w:pPr>
            <w:bookmarkStart w:id="14" w:name="_Toc214411802"/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interacción</w:t>
            </w:r>
            <w:bookmarkEnd w:id="14"/>
            <w:proofErr w:type="spellEnd"/>
          </w:p>
          <w:p w14:paraId="3005E690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4DD722FA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6ADF9A" w14:textId="433F5BD1" w:rsidR="002B4DE8" w:rsidRDefault="00FD19DC" w:rsidP="00C16188">
                  <w:pPr>
                    <w:jc w:val="center"/>
                  </w:pPr>
                  <w:proofErr w:type="spellStart"/>
                  <w:r>
                    <w:t>Interacción</w:t>
                  </w:r>
                  <w:proofErr w:type="spellEnd"/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11071D" w14:textId="032024E0" w:rsidR="002B4DE8" w:rsidRDefault="00FD19DC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Imagen de </w:t>
                  </w:r>
                  <w:proofErr w:type="spellStart"/>
                  <w:r>
                    <w:t>interacción</w:t>
                  </w:r>
                  <w:proofErr w:type="spellEnd"/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04ABA3B" w14:textId="644BF036" w:rsidR="002B4DE8" w:rsidRDefault="00FD19DC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Propiedades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interacción</w:t>
                  </w:r>
                  <w:proofErr w:type="spellEnd"/>
                </w:p>
              </w:tc>
            </w:tr>
            <w:tr w:rsidR="002B4DE8" w14:paraId="70AC3832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165BDD7" w14:textId="7173D972" w:rsidR="002B4DE8" w:rsidRPr="00211C62" w:rsidRDefault="00FD19DC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proofErr w:type="spellStart"/>
                  <w:r>
                    <w:rPr>
                      <w:rFonts w:asciiTheme="minorHAnsi" w:hAnsiTheme="minorHAnsi"/>
                      <w:b w:val="0"/>
                    </w:rPr>
                    <w:t>Interacción</w:t>
                  </w:r>
                  <w:proofErr w:type="spellEnd"/>
                  <w:r>
                    <w:rPr>
                      <w:rFonts w:asciiTheme="minorHAnsi" w:hAnsiTheme="minorHAnsi"/>
                      <w:b w:val="0"/>
                    </w:rPr>
                    <w:t xml:space="preserve"> global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4730D458" w14:textId="6E0EC4E0" w:rsidR="002B4DE8" w:rsidRPr="000B04D4" w:rsidRDefault="00FD19DC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7A3BE62" wp14:editId="3F48D69A">
                        <wp:extent cx="2445385" cy="1460500"/>
                        <wp:effectExtent l="0" t="0" r="0" b="6350"/>
                        <wp:docPr id="417392578" name="Imagen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392578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46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17B22711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74F1BBF" w14:textId="66BAD212" w:rsidR="0017091B" w:rsidRPr="00BE6656" w:rsidRDefault="00FD19DC" w:rsidP="004F6DE4">
                        <w:pPr>
                          <w:jc w:val="right"/>
                          <w:rPr>
                            <w:rStyle w:val="Textoennegrita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0E837D0" w14:textId="2819F507" w:rsidR="0017091B" w:rsidRPr="00BE6656" w:rsidRDefault="00FD19DC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>Contacto   (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>Superficie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>superficie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>)</w:t>
                        </w:r>
                      </w:p>
                    </w:tc>
                  </w:tr>
                  <w:tr w:rsidR="00FD19DC" w14:paraId="79086D68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109566D" w14:textId="535A30C8" w:rsidR="00FD19DC" w:rsidRDefault="00FD19DC" w:rsidP="004F6DE4">
                        <w:pPr>
                          <w:jc w:val="right"/>
                        </w:pPr>
                        <w:proofErr w:type="spellStart"/>
                        <w:r>
                          <w:t>Componentes</w:t>
                        </w:r>
                        <w:proofErr w:type="spellEnd"/>
                        <w:r>
                          <w:t>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E4570E2" w14:textId="460E4831" w:rsidR="00FD19DC" w:rsidRDefault="00FD19DC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Textoennegrita"/>
                            <w:b w:val="0"/>
                            <w:bCs w:val="0"/>
                          </w:rPr>
                        </w:pPr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 xml:space="preserve">1 </w:t>
                        </w:r>
                        <w:proofErr w:type="spellStart"/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>componente</w:t>
                        </w:r>
                        <w:proofErr w:type="spellEnd"/>
                        <w:r>
                          <w:rPr>
                            <w:rStyle w:val="Textoennegrita"/>
                            <w:b w:val="0"/>
                            <w:bCs w:val="0"/>
                          </w:rPr>
                          <w:t>(s)</w:t>
                        </w:r>
                      </w:p>
                    </w:tc>
                  </w:tr>
                </w:tbl>
                <w:p w14:paraId="28917E6F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3ECFF57" w14:textId="6362C289" w:rsidR="00104BD8" w:rsidRDefault="00104BD8" w:rsidP="000A7C6B">
            <w:pPr>
              <w:rPr>
                <w:rStyle w:val="A3"/>
              </w:rPr>
            </w:pPr>
          </w:p>
          <w:p w14:paraId="060C59CB" w14:textId="77777777" w:rsidR="00104BD8" w:rsidRDefault="00104BD8" w:rsidP="000A7C6B"/>
        </w:tc>
      </w:tr>
    </w:tbl>
    <w:p w14:paraId="220BBF8C" w14:textId="77777777" w:rsidR="00A61A59" w:rsidRDefault="00A61A59" w:rsidP="006936A0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RPr="0039230E" w14:paraId="079612F5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7C032FB" w14:textId="1C65CAB7" w:rsidR="00A61A59" w:rsidRDefault="00FD19DC" w:rsidP="000A7C6B">
            <w:pPr>
              <w:pStyle w:val="Ttulo1"/>
            </w:pPr>
            <w:bookmarkStart w:id="15" w:name="_Toc214411803"/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malla</w:t>
            </w:r>
            <w:bookmarkEnd w:id="15"/>
            <w:proofErr w:type="spellEnd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15336D53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7087D8" w14:textId="16833922" w:rsidR="00A9531D" w:rsidRDefault="00FD19DC" w:rsidP="00C16188">
                  <w:r>
                    <w:t xml:space="preserve">Tipo de </w:t>
                  </w:r>
                  <w:proofErr w:type="spellStart"/>
                  <w:r>
                    <w:t>malla</w:t>
                  </w:r>
                  <w:proofErr w:type="spellEnd"/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18604D" w14:textId="2D26910E" w:rsidR="00A9531D" w:rsidRDefault="00FD19D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Malla </w:t>
                  </w:r>
                  <w:proofErr w:type="spellStart"/>
                  <w:r>
                    <w:t>sólida</w:t>
                  </w:r>
                  <w:proofErr w:type="spellEnd"/>
                </w:p>
              </w:tc>
            </w:tr>
            <w:tr w:rsidR="00FD19DC" w:rsidRPr="0039230E" w14:paraId="5B4149E5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8A9828" w14:textId="72BCBB6B" w:rsidR="00FD19DC" w:rsidRDefault="00FD19DC" w:rsidP="00C16188">
                  <w:proofErr w:type="spellStart"/>
                  <w:r>
                    <w:t>Mallador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utilizado</w:t>
                  </w:r>
                  <w:proofErr w:type="spellEnd"/>
                  <w:r>
                    <w:t xml:space="preserve">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FBF70C" w14:textId="4D6EE0EC" w:rsidR="00FD19DC" w:rsidRPr="00FD19DC" w:rsidRDefault="00FD19D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Malla basada en curvatura de combinado</w:t>
                  </w:r>
                </w:p>
              </w:tc>
            </w:tr>
            <w:tr w:rsidR="00FD19DC" w14:paraId="25027F3F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3FF119" w14:textId="6BD8482F" w:rsidR="00FD19DC" w:rsidRPr="00FD19DC" w:rsidRDefault="00FD19DC" w:rsidP="00C16188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Puntos jacobianos para malla de alta calidad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112698" w14:textId="63562B08" w:rsidR="00FD19DC" w:rsidRDefault="00FD19D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Puntos</w:t>
                  </w:r>
                </w:p>
              </w:tc>
            </w:tr>
            <w:tr w:rsidR="00FD19DC" w14:paraId="6DC3A965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ECA793" w14:textId="06466C19" w:rsidR="00FD19DC" w:rsidRDefault="00FD19DC" w:rsidP="00C16188">
                  <w:proofErr w:type="spellStart"/>
                  <w:r>
                    <w:t>Tamaño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máximo</w:t>
                  </w:r>
                  <w:proofErr w:type="spellEnd"/>
                  <w:r>
                    <w:t xml:space="preserve"> de </w:t>
                  </w:r>
                  <w:proofErr w:type="spellStart"/>
                  <w:r>
                    <w:t>elemento</w:t>
                  </w:r>
                  <w:proofErr w:type="spellEnd"/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E58247" w14:textId="56ADBDD8" w:rsidR="00FD19DC" w:rsidRDefault="00FD19D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2,5 mm</w:t>
                  </w:r>
                </w:p>
              </w:tc>
            </w:tr>
            <w:tr w:rsidR="00FD19DC" w14:paraId="4E06E461" w14:textId="77777777" w:rsidTr="00FD19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9E45C1" w14:textId="79744396" w:rsidR="00FD19DC" w:rsidRDefault="00FD19DC" w:rsidP="00C16188">
                  <w:proofErr w:type="spellStart"/>
                  <w:r>
                    <w:t>Tamaño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mínimo</w:t>
                  </w:r>
                  <w:proofErr w:type="spellEnd"/>
                  <w:r>
                    <w:t xml:space="preserve"> del </w:t>
                  </w:r>
                  <w:proofErr w:type="spellStart"/>
                  <w:r>
                    <w:t>elemento</w:t>
                  </w:r>
                  <w:proofErr w:type="spellEnd"/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E6F9B9" w14:textId="7C51D656" w:rsidR="00FD19DC" w:rsidRDefault="00FD19D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0,167039 mm</w:t>
                  </w:r>
                </w:p>
              </w:tc>
            </w:tr>
            <w:tr w:rsidR="00FD19DC" w:rsidRPr="0039230E" w14:paraId="56C72A90" w14:textId="77777777" w:rsidTr="00FD19DC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141A6A" w14:textId="31B8C67B" w:rsidR="00FD19DC" w:rsidRDefault="00FD19DC" w:rsidP="00C16188">
                  <w:r>
                    <w:t xml:space="preserve">Calidad de </w:t>
                  </w:r>
                  <w:proofErr w:type="spellStart"/>
                  <w:r>
                    <w:t>malla</w:t>
                  </w:r>
                  <w:proofErr w:type="spellEnd"/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4601FD" w14:textId="18A3334E" w:rsidR="00FD19DC" w:rsidRPr="00FD19DC" w:rsidRDefault="00FD19D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Elementos cuadráticos de alto orden</w:t>
                  </w:r>
                </w:p>
              </w:tc>
            </w:tr>
          </w:tbl>
          <w:p w14:paraId="43A40D11" w14:textId="0D7B3E88" w:rsidR="00A61A59" w:rsidRPr="00FD19DC" w:rsidRDefault="00A61A59" w:rsidP="000A7C6B">
            <w:pPr>
              <w:rPr>
                <w:lang w:val="es-CR"/>
              </w:rPr>
            </w:pPr>
          </w:p>
        </w:tc>
      </w:tr>
    </w:tbl>
    <w:p w14:paraId="2361E2F3" w14:textId="77777777" w:rsidR="002C53F9" w:rsidRPr="00FD19DC" w:rsidRDefault="002C53F9" w:rsidP="006936A0">
      <w:pPr>
        <w:rPr>
          <w:lang w:val="es-CR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RPr="0039230E" w14:paraId="304CC28D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D4C429D" w14:textId="31E2F6BA" w:rsidR="002C53F9" w:rsidRPr="00FD19DC" w:rsidRDefault="00FD19DC" w:rsidP="000A7C6B">
            <w:pPr>
              <w:pStyle w:val="Ttulo1"/>
              <w:rPr>
                <w:lang w:val="es-CR"/>
              </w:rPr>
            </w:pPr>
            <w:bookmarkStart w:id="16" w:name="_Toc214411804"/>
            <w:r w:rsidRPr="00FD19DC">
              <w:rPr>
                <w:lang w:val="es-CR"/>
              </w:rPr>
              <w:t>Detalles del sensor</w:t>
            </w:r>
            <w:bookmarkEnd w:id="16"/>
          </w:p>
          <w:p w14:paraId="55261050" w14:textId="006F64B8" w:rsidR="002C53F9" w:rsidRPr="00FD19DC" w:rsidRDefault="00FD19DC" w:rsidP="000A7C6B">
            <w:pPr>
              <w:rPr>
                <w:lang w:val="es-CR"/>
              </w:rPr>
            </w:pPr>
            <w:r w:rsidRPr="00FD19DC">
              <w:rPr>
                <w:lang w:val="es-CR"/>
              </w:rPr>
              <w:t>No hay datos</w:t>
            </w:r>
          </w:p>
        </w:tc>
      </w:tr>
    </w:tbl>
    <w:p w14:paraId="0BD06DDF" w14:textId="77777777" w:rsidR="005F5B79" w:rsidRPr="00FD19DC" w:rsidRDefault="005F5B79" w:rsidP="00F12133">
      <w:pPr>
        <w:rPr>
          <w:lang w:val="es-CR"/>
        </w:rPr>
      </w:pPr>
    </w:p>
    <w:tbl>
      <w:tblPr>
        <w:tblStyle w:val="Tablaconcuadrcula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66E86C69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613C4E6" w14:textId="25CF31CA" w:rsidR="005F5B79" w:rsidRPr="00FD19DC" w:rsidRDefault="00FD19DC" w:rsidP="000A7C6B">
            <w:pPr>
              <w:pStyle w:val="Ttulo1"/>
              <w:rPr>
                <w:lang w:val="es-CR"/>
              </w:rPr>
            </w:pPr>
            <w:bookmarkStart w:id="17" w:name="_Toc214411805"/>
            <w:r w:rsidRPr="00FD19DC">
              <w:rPr>
                <w:lang w:val="es-CR"/>
              </w:rPr>
              <w:lastRenderedPageBreak/>
              <w:t>Fuerzas resultantes</w:t>
            </w:r>
            <w:bookmarkEnd w:id="17"/>
          </w:p>
          <w:p w14:paraId="4F7590EF" w14:textId="122C26CF" w:rsidR="005F5B79" w:rsidRPr="00FD19DC" w:rsidRDefault="00FD19DC" w:rsidP="000A7C6B">
            <w:pPr>
              <w:pStyle w:val="Ttulo2"/>
              <w:rPr>
                <w:lang w:val="es-CR"/>
              </w:rPr>
            </w:pPr>
            <w:r w:rsidRPr="00FD19DC">
              <w:rPr>
                <w:lang w:val="es-CR"/>
              </w:rPr>
              <w:t>Fuerzas de reacción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RPr="0039230E" w14:paraId="304D2738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C45F172" w14:textId="313DE7EC" w:rsidR="005F5B79" w:rsidRPr="00FD19DC" w:rsidRDefault="00FD19DC" w:rsidP="000A7C6B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Conjunto de selecciones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4C8D56" w14:textId="7108F25C" w:rsidR="005F5B79" w:rsidRPr="00FD19DC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Unidades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DD6FDDF" w14:textId="7C2EA5C7" w:rsidR="005F5B79" w:rsidRPr="00FD19DC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BD647DA" w14:textId="441A4B1A" w:rsidR="005F5B79" w:rsidRPr="00FD19DC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68F48FF" w14:textId="065632BC" w:rsidR="005F5B79" w:rsidRPr="00FD19DC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1F00719" w14:textId="302139F2" w:rsidR="005F5B79" w:rsidRPr="00FD19DC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Resultante</w:t>
                  </w:r>
                </w:p>
              </w:tc>
            </w:tr>
            <w:tr w:rsidR="005F5B79" w:rsidRPr="0039230E" w14:paraId="470BAC6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E660B8" w14:textId="2EF712C4" w:rsidR="005F5B79" w:rsidRPr="00FD19DC" w:rsidRDefault="00FD19DC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Fonts w:asciiTheme="minorHAnsi" w:hAnsiTheme="minorHAnsi"/>
                      <w:b w:val="0"/>
                      <w:sz w:val="20"/>
                      <w:szCs w:val="20"/>
                      <w:lang w:val="es-CR"/>
                    </w:rPr>
                    <w:t>Todo el modelo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19305D" w14:textId="7F46A5AF" w:rsidR="005F5B79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611822" w14:textId="249AC1C6" w:rsidR="005F5B79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7,09519e-05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E79A9B" w14:textId="3FC0106B" w:rsidR="005F5B79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-0,000127155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230660" w14:textId="33E50C19" w:rsidR="005F5B79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2,21967e-05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B85116" w14:textId="05B8D2C2" w:rsidR="005F5B79" w:rsidRPr="00FD19DC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0,000147293</w:t>
                  </w:r>
                </w:p>
              </w:tc>
            </w:tr>
          </w:tbl>
          <w:p w14:paraId="25E11208" w14:textId="4A898369" w:rsidR="005F5B79" w:rsidRPr="00FD19DC" w:rsidRDefault="00FD19DC" w:rsidP="000A7C6B">
            <w:pPr>
              <w:pStyle w:val="Ttulo2"/>
              <w:rPr>
                <w:lang w:val="es-CR"/>
              </w:rPr>
            </w:pPr>
            <w:r w:rsidRPr="00FD19DC">
              <w:rPr>
                <w:lang w:val="es-CR"/>
              </w:rPr>
              <w:t>Momentos de reacción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9E2B97F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67D7BFF" w14:textId="79A40543" w:rsidR="005F5B79" w:rsidRDefault="00FD19DC" w:rsidP="000A7C6B">
                  <w:r>
                    <w:t xml:space="preserve">Conjunto de </w:t>
                  </w:r>
                  <w:proofErr w:type="spellStart"/>
                  <w:r>
                    <w:t>selecciones</w:t>
                  </w:r>
                  <w:proofErr w:type="spellEnd"/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70ABD3A" w14:textId="24A8C5FB" w:rsidR="005F5B79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Unidades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20A40DF" w14:textId="4C589DBC" w:rsidR="005F5B79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E678CF1" w14:textId="21CC682B" w:rsidR="005F5B79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596E2E7" w14:textId="41BA2DF6" w:rsidR="005F5B79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88B7A61" w14:textId="13E893B5" w:rsidR="005F5B79" w:rsidRDefault="00FD19D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Resultante</w:t>
                  </w:r>
                  <w:proofErr w:type="spellEnd"/>
                </w:p>
              </w:tc>
            </w:tr>
            <w:tr w:rsidR="005F5B79" w14:paraId="226D516B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9F32A50" w14:textId="246ACDAF" w:rsidR="005F5B79" w:rsidRPr="004D2956" w:rsidRDefault="00FD19DC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 xml:space="preserve">Todo </w:t>
                  </w:r>
                  <w:proofErr w:type="spellStart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el</w:t>
                  </w:r>
                  <w:proofErr w:type="spellEnd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modelo</w:t>
                  </w:r>
                  <w:proofErr w:type="spellEnd"/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0AAE533" w14:textId="79BFFB95" w:rsidR="005F5B79" w:rsidRPr="004D2956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727C0D3" w14:textId="7EA8120E" w:rsidR="005F5B79" w:rsidRPr="004D2956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1D3CB0" w14:textId="39C4F710" w:rsidR="005F5B79" w:rsidRPr="004D2956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AE0435" w14:textId="1E82100F" w:rsidR="005F5B79" w:rsidRPr="004D2956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DE417AF" w14:textId="5C77544E" w:rsidR="005F5B79" w:rsidRPr="004D2956" w:rsidRDefault="00FD19D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6D93C3A" w14:textId="77777777" w:rsidR="005F5B79" w:rsidRDefault="005F5B79" w:rsidP="000A7C6B"/>
        </w:tc>
      </w:tr>
      <w:tr w:rsidR="005F5B79" w14:paraId="41084C1F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D93F532" w14:textId="762BC625" w:rsidR="00C6072D" w:rsidRPr="00FD19DC" w:rsidRDefault="00FD19DC" w:rsidP="00C6072D">
            <w:pPr>
              <w:pStyle w:val="Ttulo2"/>
              <w:rPr>
                <w:lang w:val="es-CR"/>
              </w:rPr>
            </w:pPr>
            <w:bookmarkStart w:id="18" w:name="_Toc243733151"/>
            <w:bookmarkStart w:id="19" w:name="_Toc245020119"/>
            <w:bookmarkStart w:id="20" w:name="_Toc245020151"/>
            <w:r w:rsidRPr="00FD19DC">
              <w:rPr>
                <w:lang w:val="es-CR"/>
              </w:rPr>
              <w:t>Fuerzas de cuerpo libre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:rsidRPr="0039230E" w14:paraId="6DA4A4EF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0328570" w14:textId="059D5A48" w:rsidR="00C6072D" w:rsidRPr="00FD19DC" w:rsidRDefault="00FD19DC" w:rsidP="00C6072D">
                  <w:pPr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Conjunto de selecciones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35E059" w14:textId="547F3A7C" w:rsidR="00C6072D" w:rsidRPr="00FD19DC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Unidades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6EC74D3" w14:textId="1EDF1A54" w:rsidR="00C6072D" w:rsidRPr="00FD19DC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84A88DD" w14:textId="1FDF61B7" w:rsidR="00C6072D" w:rsidRPr="00FD19DC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E714154" w14:textId="76E482A8" w:rsidR="00C6072D" w:rsidRPr="00FD19DC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9E41273" w14:textId="538223EB" w:rsidR="00C6072D" w:rsidRPr="00FD19DC" w:rsidRDefault="00FD19DC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s-CR"/>
                    </w:rPr>
                  </w:pPr>
                  <w:r w:rsidRPr="00FD19DC">
                    <w:rPr>
                      <w:lang w:val="es-CR"/>
                    </w:rPr>
                    <w:t>Resultante</w:t>
                  </w:r>
                </w:p>
              </w:tc>
            </w:tr>
            <w:tr w:rsidR="00C6072D" w:rsidRPr="0039230E" w14:paraId="4AB8A9DB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05858E3" w14:textId="009D2512" w:rsidR="00C6072D" w:rsidRPr="00FD19DC" w:rsidRDefault="00FD19DC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Fonts w:asciiTheme="minorHAnsi" w:hAnsiTheme="minorHAnsi"/>
                      <w:b w:val="0"/>
                      <w:sz w:val="20"/>
                      <w:szCs w:val="20"/>
                      <w:lang w:val="es-CR"/>
                    </w:rPr>
                    <w:t>Todo el modelo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56E43E" w14:textId="2FF398AD" w:rsidR="00C6072D" w:rsidRPr="00FD19DC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87EE7F3" w14:textId="7001C55B" w:rsidR="00C6072D" w:rsidRPr="00FD19DC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9555C8" w14:textId="57B460C7" w:rsidR="00C6072D" w:rsidRPr="00FD19DC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08A0E9" w14:textId="37756EBA" w:rsidR="00C6072D" w:rsidRPr="00FD19DC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1200E2" w14:textId="42A8DDF1" w:rsidR="00C6072D" w:rsidRPr="00FD19DC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>0</w:t>
                  </w:r>
                </w:p>
              </w:tc>
            </w:tr>
          </w:tbl>
          <w:p w14:paraId="2959028A" w14:textId="22379191" w:rsidR="00C6072D" w:rsidRPr="00FD19DC" w:rsidRDefault="00FD19DC" w:rsidP="00C6072D">
            <w:pPr>
              <w:pStyle w:val="Ttulo2"/>
              <w:rPr>
                <w:lang w:val="es-CR"/>
              </w:rPr>
            </w:pPr>
            <w:r w:rsidRPr="00FD19DC">
              <w:rPr>
                <w:lang w:val="es-CR"/>
              </w:rPr>
              <w:t>Momentos de cuerpo libre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04FA090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C322A7" w14:textId="28A175CB" w:rsidR="00C6072D" w:rsidRDefault="00FD19DC" w:rsidP="005C6EA8">
                  <w:r>
                    <w:t xml:space="preserve">Conjunto de </w:t>
                  </w:r>
                  <w:proofErr w:type="spellStart"/>
                  <w:r>
                    <w:t>selecciones</w:t>
                  </w:r>
                  <w:proofErr w:type="spellEnd"/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7153531" w14:textId="30532789" w:rsidR="00C6072D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Unidades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3A64815" w14:textId="4C237EC4" w:rsidR="00C6072D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2818B5" w14:textId="46A4F4C5" w:rsidR="00C6072D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648B1BE" w14:textId="24BE82BB" w:rsidR="00C6072D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DD7A5A1" w14:textId="432C284A" w:rsidR="00C6072D" w:rsidRDefault="00FD19DC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Resultante</w:t>
                  </w:r>
                  <w:proofErr w:type="spellEnd"/>
                </w:p>
              </w:tc>
            </w:tr>
            <w:tr w:rsidR="00C6072D" w14:paraId="176684E0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38140E" w14:textId="5530C1DD" w:rsidR="00C6072D" w:rsidRPr="004D2956" w:rsidRDefault="00FD19DC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 xml:space="preserve">Todo </w:t>
                  </w:r>
                  <w:proofErr w:type="spellStart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el</w:t>
                  </w:r>
                  <w:proofErr w:type="spellEnd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modelo</w:t>
                  </w:r>
                  <w:proofErr w:type="spellEnd"/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D660267" w14:textId="01208FC2" w:rsidR="00C6072D" w:rsidRPr="004D2956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76EE6E" w14:textId="08C30EA2" w:rsidR="00C6072D" w:rsidRPr="004D2956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6A5B099" w14:textId="414EF8FE" w:rsidR="00C6072D" w:rsidRPr="004D2956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74D817" w14:textId="3BAA0073" w:rsidR="00C6072D" w:rsidRPr="004D2956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92C399" w14:textId="101287EF" w:rsidR="00C6072D" w:rsidRPr="004D2956" w:rsidRDefault="00FD19DC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CE4CFE5" w14:textId="5ED8B860" w:rsidR="005F5B79" w:rsidRDefault="005F5B79" w:rsidP="000A7C6B"/>
        </w:tc>
      </w:tr>
      <w:bookmarkEnd w:id="18"/>
      <w:bookmarkEnd w:id="19"/>
      <w:bookmarkEnd w:id="20"/>
    </w:tbl>
    <w:p w14:paraId="765D297C" w14:textId="77777777" w:rsidR="00EC2432" w:rsidRDefault="00EC2432" w:rsidP="00EC24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BD87C67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ADAF9DA" w14:textId="6DA467DA" w:rsidR="0050542D" w:rsidRPr="00FD19DC" w:rsidRDefault="00FD19DC" w:rsidP="00FD19DC">
            <w:pPr>
              <w:pStyle w:val="Ttulo1"/>
            </w:pPr>
            <w:bookmarkStart w:id="21" w:name="_Toc214411806"/>
            <w:r>
              <w:t>Vigas</w:t>
            </w:r>
            <w:bookmarkEnd w:id="21"/>
          </w:p>
          <w:p w14:paraId="1CF9F27E" w14:textId="02480D1F" w:rsidR="00EC2432" w:rsidRDefault="00FD19DC" w:rsidP="000A7C6B">
            <w:r>
              <w:rPr>
                <w:sz w:val="24"/>
                <w:szCs w:val="24"/>
              </w:rPr>
              <w:t xml:space="preserve">No hay </w:t>
            </w:r>
            <w:proofErr w:type="spellStart"/>
            <w:r>
              <w:rPr>
                <w:sz w:val="24"/>
                <w:szCs w:val="24"/>
              </w:rPr>
              <w:t>datos</w:t>
            </w:r>
            <w:proofErr w:type="spellEnd"/>
          </w:p>
        </w:tc>
      </w:tr>
    </w:tbl>
    <w:p w14:paraId="7B2950D5" w14:textId="77777777" w:rsidR="00EC2432" w:rsidRDefault="00EC2432" w:rsidP="0094009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RPr="0039230E" w14:paraId="0031024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B0EFE46" w14:textId="346EDD4A" w:rsidR="00EC2432" w:rsidRDefault="00FD19DC" w:rsidP="000A7C6B">
            <w:pPr>
              <w:pStyle w:val="Ttulo1"/>
            </w:pPr>
            <w:bookmarkStart w:id="22" w:name="_Toc214411807"/>
            <w:bookmarkStart w:id="23" w:name="_Toc243733152"/>
            <w:bookmarkStart w:id="24" w:name="_Toc245020120"/>
            <w:bookmarkStart w:id="25" w:name="_Toc245020152"/>
            <w:proofErr w:type="spellStart"/>
            <w:r>
              <w:lastRenderedPageBreak/>
              <w:t>Resultados</w:t>
            </w:r>
            <w:proofErr w:type="spellEnd"/>
            <w:r>
              <w:t xml:space="preserve"> del </w:t>
            </w:r>
            <w:proofErr w:type="spellStart"/>
            <w:r>
              <w:t>estudio</w:t>
            </w:r>
            <w:bookmarkEnd w:id="22"/>
            <w:proofErr w:type="spellEnd"/>
          </w:p>
          <w:p w14:paraId="3AC40C28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52"/>
              <w:gridCol w:w="2976"/>
              <w:gridCol w:w="2279"/>
              <w:gridCol w:w="2731"/>
            </w:tblGrid>
            <w:tr w:rsidR="00FD19DC" w14:paraId="7D10682D" w14:textId="77777777" w:rsidTr="00105A0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74C40A" w14:textId="6CBF218F" w:rsidR="00FD19DC" w:rsidRDefault="00FD19DC" w:rsidP="00FD19DC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918DEC" w14:textId="2B237949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5FE6BDA" w14:textId="4D29E94A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Mín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C7C7138" w14:textId="5DA434AC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Máx</w:t>
                  </w:r>
                  <w:proofErr w:type="spellEnd"/>
                  <w:r>
                    <w:t>.</w:t>
                  </w:r>
                </w:p>
              </w:tc>
            </w:tr>
            <w:tr w:rsidR="00FD19DC" w14:paraId="1705A125" w14:textId="77777777" w:rsidTr="00105A0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7989D8" w14:textId="41E1626D" w:rsidR="00FD19DC" w:rsidRPr="004D2956" w:rsidRDefault="00FD19DC" w:rsidP="00FD19D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Tensiones1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AA1B47" w14:textId="0649A7A4" w:rsidR="00FD19DC" w:rsidRP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sz w:val="20"/>
                      <w:szCs w:val="20"/>
                      <w:lang w:val="es-CR"/>
                    </w:rPr>
                    <w:t xml:space="preserve">VON: Tensión de </w:t>
                  </w:r>
                  <w:proofErr w:type="spellStart"/>
                  <w:r w:rsidRPr="00FD19DC">
                    <w:rPr>
                      <w:sz w:val="20"/>
                      <w:szCs w:val="20"/>
                      <w:lang w:val="es-CR"/>
                    </w:rPr>
                    <w:t>von</w:t>
                  </w:r>
                  <w:proofErr w:type="spellEnd"/>
                  <w:r w:rsidRPr="00FD19DC">
                    <w:rPr>
                      <w:sz w:val="20"/>
                      <w:szCs w:val="20"/>
                      <w:lang w:val="es-CR"/>
                    </w:rPr>
                    <w:t xml:space="preserve"> Mises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34CF4C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2,636e-06N/m^2</w:t>
                  </w:r>
                </w:p>
                <w:p w14:paraId="06E55DB8" w14:textId="7A019815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Nodo</w:t>
                  </w:r>
                  <w:proofErr w:type="spellEnd"/>
                  <w:r>
                    <w:rPr>
                      <w:sz w:val="20"/>
                      <w:szCs w:val="20"/>
                    </w:rPr>
                    <w:t>: 136490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8BE0FB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2,111e+07N/m^2</w:t>
                  </w:r>
                </w:p>
                <w:p w14:paraId="2849170A" w14:textId="0042D5AE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Nodo</w:t>
                  </w:r>
                  <w:proofErr w:type="spellEnd"/>
                  <w:r>
                    <w:rPr>
                      <w:sz w:val="20"/>
                      <w:szCs w:val="20"/>
                    </w:rPr>
                    <w:t>: 110725</w:t>
                  </w:r>
                </w:p>
              </w:tc>
            </w:tr>
            <w:tr w:rsidR="00FD19DC" w:rsidRPr="0039230E" w14:paraId="571A75A6" w14:textId="77777777" w:rsidTr="00105A0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03B8FF" w14:textId="560C8974" w:rsidR="00FD19DC" w:rsidRDefault="00FD19DC" w:rsidP="00FD19DC">
                  <w:pPr>
                    <w:jc w:val="center"/>
                    <w:rPr>
                      <w:rStyle w:val="Textoennegrita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A020720" wp14:editId="2A4E0935">
                        <wp:extent cx="6858000" cy="4095750"/>
                        <wp:effectExtent l="0" t="0" r="0" b="0"/>
                        <wp:docPr id="1957646613" name="Imagen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7646613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9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DCDD15" w14:textId="0E910999" w:rsidR="00FD19DC" w:rsidRPr="00FD19DC" w:rsidRDefault="00FD19DC" w:rsidP="00FD19DC">
                  <w:pPr>
                    <w:jc w:val="center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Ensamblaje - Simulacion-Análisis estático - Modo activo-Tensiones-Tensiones1</w:t>
                  </w:r>
                </w:p>
              </w:tc>
            </w:tr>
          </w:tbl>
          <w:p w14:paraId="373DAF8F" w14:textId="77777777" w:rsidR="00FD19DC" w:rsidRPr="00FD19DC" w:rsidRDefault="00FD19DC" w:rsidP="000A7C6B">
            <w:pPr>
              <w:rPr>
                <w:lang w:val="es-CR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97"/>
              <w:gridCol w:w="3196"/>
              <w:gridCol w:w="2332"/>
              <w:gridCol w:w="2313"/>
            </w:tblGrid>
            <w:tr w:rsidR="00FD19DC" w14:paraId="2DD8D951" w14:textId="77777777" w:rsidTr="00105A0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E3B5BE" w14:textId="7C8DF20E" w:rsidR="00FD19DC" w:rsidRDefault="00FD19DC" w:rsidP="00FD19DC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C00313" w14:textId="5335F651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42F3EC" w14:textId="6138F467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Mín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C94A709" w14:textId="1A61515A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Máx</w:t>
                  </w:r>
                  <w:proofErr w:type="spellEnd"/>
                  <w:r>
                    <w:t>.</w:t>
                  </w:r>
                </w:p>
              </w:tc>
            </w:tr>
            <w:tr w:rsidR="00FD19DC" w14:paraId="79FBD4CD" w14:textId="77777777" w:rsidTr="00105A0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15B21E" w14:textId="5553EE00" w:rsidR="00FD19DC" w:rsidRPr="004D2956" w:rsidRDefault="00FD19DC" w:rsidP="00FD19D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Desplazamientos1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5F23DC" w14:textId="5F5BF4C2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URES:   </w:t>
                  </w:r>
                  <w:proofErr w:type="spellStart"/>
                  <w:r>
                    <w:rPr>
                      <w:sz w:val="20"/>
                      <w:szCs w:val="20"/>
                    </w:rPr>
                    <w:t>Desplazamientos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resultantes</w:t>
                  </w:r>
                  <w:proofErr w:type="spellEnd"/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47271B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0,000e+00mm</w:t>
                  </w:r>
                </w:p>
                <w:p w14:paraId="36EF653F" w14:textId="34B3F740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Nodo</w:t>
                  </w:r>
                  <w:proofErr w:type="spellEnd"/>
                  <w:r>
                    <w:rPr>
                      <w:sz w:val="20"/>
                      <w:szCs w:val="20"/>
                    </w:rPr>
                    <w:t>: 28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E8069C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1,207e+00mm</w:t>
                  </w:r>
                </w:p>
                <w:p w14:paraId="190BEFD1" w14:textId="3F528C41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Nodo</w:t>
                  </w:r>
                  <w:proofErr w:type="spellEnd"/>
                  <w:r>
                    <w:rPr>
                      <w:sz w:val="20"/>
                      <w:szCs w:val="20"/>
                    </w:rPr>
                    <w:t>: 160615</w:t>
                  </w:r>
                </w:p>
              </w:tc>
            </w:tr>
            <w:tr w:rsidR="00FD19DC" w:rsidRPr="0039230E" w14:paraId="0BC4A3A0" w14:textId="77777777" w:rsidTr="00105A0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1FBF4C" w14:textId="619A0EE0" w:rsidR="00FD19DC" w:rsidRDefault="00FD19DC" w:rsidP="00FD19DC">
                  <w:pPr>
                    <w:jc w:val="center"/>
                    <w:rPr>
                      <w:rStyle w:val="Textoennegrita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E39A1A8" wp14:editId="12AB4159">
                        <wp:extent cx="6858000" cy="4095750"/>
                        <wp:effectExtent l="0" t="0" r="0" b="0"/>
                        <wp:docPr id="1737351694" name="Imagen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7351694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9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FAA624" w14:textId="6622739D" w:rsidR="00FD19DC" w:rsidRPr="00FD19DC" w:rsidRDefault="00FD19DC" w:rsidP="00FD19DC">
                  <w:pPr>
                    <w:jc w:val="center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Ensamblaje - Simulacion-Análisis estático - Modo activo-Desplazamientos-Desplazamientos1</w:t>
                  </w:r>
                </w:p>
              </w:tc>
            </w:tr>
          </w:tbl>
          <w:p w14:paraId="4A6136E7" w14:textId="77777777" w:rsidR="00FD19DC" w:rsidRPr="00FD19DC" w:rsidRDefault="00FD19DC" w:rsidP="000A7C6B">
            <w:pPr>
              <w:rPr>
                <w:lang w:val="es-CR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32"/>
              <w:gridCol w:w="3217"/>
              <w:gridCol w:w="2305"/>
              <w:gridCol w:w="2284"/>
            </w:tblGrid>
            <w:tr w:rsidR="00FD19DC" w14:paraId="69FF6E6A" w14:textId="77777777" w:rsidTr="00105A0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A8F273" w14:textId="4BF17E87" w:rsidR="00FD19DC" w:rsidRDefault="00FD19DC" w:rsidP="00FD19DC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6A212F" w14:textId="4C5C9B4F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87E835" w14:textId="132ABC28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Mín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5E414D2" w14:textId="14DCA18E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Máx</w:t>
                  </w:r>
                  <w:proofErr w:type="spellEnd"/>
                  <w:r>
                    <w:t>.</w:t>
                  </w:r>
                </w:p>
              </w:tc>
            </w:tr>
            <w:tr w:rsidR="00FD19DC" w14:paraId="38F1A925" w14:textId="77777777" w:rsidTr="00105A0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3BC635" w14:textId="6858A619" w:rsidR="00FD19DC" w:rsidRPr="004D2956" w:rsidRDefault="00FD19DC" w:rsidP="00FD19D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Deformaciones</w:t>
                  </w:r>
                  <w:proofErr w:type="spellEnd"/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 xml:space="preserve"> unitarias1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2F8FBC" w14:textId="247C148B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ESTRN: </w:t>
                  </w:r>
                  <w:proofErr w:type="spellStart"/>
                  <w:r>
                    <w:rPr>
                      <w:sz w:val="20"/>
                      <w:szCs w:val="20"/>
                    </w:rPr>
                    <w:t>Deformación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unitaria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equivalente</w:t>
                  </w:r>
                  <w:proofErr w:type="spellEnd"/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6BA1F9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4,825e-17</w:t>
                  </w:r>
                </w:p>
                <w:p w14:paraId="0AA9E6C8" w14:textId="4C31A3ED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Elemento</w:t>
                  </w:r>
                  <w:proofErr w:type="spellEnd"/>
                  <w:r>
                    <w:rPr>
                      <w:sz w:val="20"/>
                      <w:szCs w:val="20"/>
                    </w:rPr>
                    <w:t>: 90425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2C6F5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2,117e-04</w:t>
                  </w:r>
                </w:p>
                <w:p w14:paraId="33074513" w14:textId="54679C24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Elemento</w:t>
                  </w:r>
                  <w:proofErr w:type="spellEnd"/>
                  <w:r>
                    <w:rPr>
                      <w:sz w:val="20"/>
                      <w:szCs w:val="20"/>
                    </w:rPr>
                    <w:t>: 29665</w:t>
                  </w:r>
                </w:p>
              </w:tc>
            </w:tr>
            <w:tr w:rsidR="00FD19DC" w:rsidRPr="0039230E" w14:paraId="7E994653" w14:textId="77777777" w:rsidTr="00105A0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F2AF9C" w14:textId="696EC8E1" w:rsidR="00FD19DC" w:rsidRDefault="00FD19DC" w:rsidP="00FD19DC">
                  <w:pPr>
                    <w:jc w:val="center"/>
                    <w:rPr>
                      <w:rStyle w:val="Textoennegrita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A1D56B9" wp14:editId="55ACDA5E">
                        <wp:extent cx="6858000" cy="4095750"/>
                        <wp:effectExtent l="0" t="0" r="0" b="0"/>
                        <wp:docPr id="1820094425" name="Imagen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0094425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9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47ABDE" w14:textId="7AAE9D9F" w:rsidR="00FD19DC" w:rsidRPr="0039230E" w:rsidRDefault="00FD19DC" w:rsidP="00FD19DC">
                  <w:pPr>
                    <w:jc w:val="center"/>
                    <w:rPr>
                      <w:sz w:val="20"/>
                      <w:szCs w:val="20"/>
                      <w:lang w:val="es-CR"/>
                    </w:rPr>
                  </w:pPr>
                  <w:r w:rsidRPr="0039230E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Ensamblaje - Simulacion-Análisis estático - Modo activo-Deformaciones unitarias-Deformaciones unitarias1</w:t>
                  </w:r>
                </w:p>
              </w:tc>
            </w:tr>
          </w:tbl>
          <w:p w14:paraId="6EDD0541" w14:textId="77777777" w:rsidR="00FD19DC" w:rsidRPr="0039230E" w:rsidRDefault="00FD19DC" w:rsidP="000A7C6B">
            <w:pPr>
              <w:rPr>
                <w:lang w:val="es-CR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524"/>
              <w:gridCol w:w="7014"/>
            </w:tblGrid>
            <w:tr w:rsidR="00FD19DC" w14:paraId="32506AB8" w14:textId="77777777" w:rsidTr="00FD19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9A9F06" w14:textId="4FEC55C8" w:rsidR="00FD19DC" w:rsidRDefault="00FD19DC" w:rsidP="00FD19DC">
                  <w:r>
                    <w:t>Nombre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A0E3D0" w14:textId="23A8F10D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</w:tr>
            <w:tr w:rsidR="00FD19DC" w14:paraId="03F71672" w14:textId="77777777" w:rsidTr="00647AE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1AEB9C" w14:textId="2588B299" w:rsidR="00FD19DC" w:rsidRPr="004D2956" w:rsidRDefault="00FD19DC" w:rsidP="00FD19D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Desplazamientos1{1}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30C4B4" w14:textId="7CEF5310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Deformada</w:t>
                  </w:r>
                  <w:proofErr w:type="spellEnd"/>
                </w:p>
              </w:tc>
            </w:tr>
            <w:tr w:rsidR="00FD19DC" w:rsidRPr="0039230E" w14:paraId="3ECB10EA" w14:textId="77777777" w:rsidTr="00FD19D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24B9DA" w14:textId="0CA4CE72" w:rsidR="00FD19DC" w:rsidRDefault="00FD19DC" w:rsidP="00FD19DC">
                  <w:pPr>
                    <w:jc w:val="center"/>
                    <w:rPr>
                      <w:rStyle w:val="Textoennegrita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990AD94" wp14:editId="4E7BDDCC">
                        <wp:extent cx="6858000" cy="4095750"/>
                        <wp:effectExtent l="0" t="0" r="0" b="0"/>
                        <wp:docPr id="627655997" name="Imagen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7655997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9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FAC101" w14:textId="5E31B7BE" w:rsidR="00FD19DC" w:rsidRPr="0039230E" w:rsidRDefault="00FD19DC" w:rsidP="00FD19DC">
                  <w:pPr>
                    <w:jc w:val="center"/>
                    <w:rPr>
                      <w:sz w:val="20"/>
                      <w:szCs w:val="20"/>
                      <w:lang w:val="es-CR"/>
                    </w:rPr>
                  </w:pPr>
                  <w:r w:rsidRPr="0039230E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Ensamblaje - Simulacion-Análisis estático - Modo activo-Desplazamientos-Desplazamientos1{1}</w:t>
                  </w:r>
                </w:p>
              </w:tc>
            </w:tr>
          </w:tbl>
          <w:p w14:paraId="0442EC1F" w14:textId="77777777" w:rsidR="00FD19DC" w:rsidRPr="0039230E" w:rsidRDefault="00FD19DC" w:rsidP="000A7C6B">
            <w:pPr>
              <w:rPr>
                <w:lang w:val="es-CR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29"/>
              <w:gridCol w:w="3079"/>
              <w:gridCol w:w="2426"/>
              <w:gridCol w:w="2404"/>
            </w:tblGrid>
            <w:tr w:rsidR="00FD19DC" w14:paraId="3AA58ADA" w14:textId="77777777" w:rsidTr="00105A0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A81981" w14:textId="51D60280" w:rsidR="00FD19DC" w:rsidRDefault="00FD19DC" w:rsidP="00FD19DC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E74AE5" w14:textId="773D2074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31211D" w14:textId="158A7019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Mín</w:t>
                  </w:r>
                  <w:proofErr w:type="spellEnd"/>
                  <w:r>
                    <w:t>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0D01AEC" w14:textId="10AB8B24" w:rsidR="00FD19DC" w:rsidRDefault="00FD19DC" w:rsidP="00FD19D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Máx</w:t>
                  </w:r>
                  <w:proofErr w:type="spellEnd"/>
                  <w:r>
                    <w:t>.</w:t>
                  </w:r>
                </w:p>
              </w:tc>
            </w:tr>
            <w:tr w:rsidR="00FD19DC" w14:paraId="60AE0837" w14:textId="77777777" w:rsidTr="00105A0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CCB318" w14:textId="115A76D9" w:rsidR="00FD19DC" w:rsidRPr="004D2956" w:rsidRDefault="00FD19DC" w:rsidP="00FD19D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de seguridad1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FFA11E" w14:textId="24C3DD52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Tensión normal </w:t>
                  </w:r>
                  <w:proofErr w:type="spellStart"/>
                  <w:r>
                    <w:rPr>
                      <w:sz w:val="20"/>
                      <w:szCs w:val="20"/>
                    </w:rPr>
                    <w:t>máx</w:t>
                  </w:r>
                  <w:proofErr w:type="spellEnd"/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A93207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4,928e+00</w:t>
                  </w:r>
                </w:p>
                <w:p w14:paraId="47D4F069" w14:textId="5BF0EB97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Nodo</w:t>
                  </w:r>
                  <w:proofErr w:type="spellEnd"/>
                  <w:r>
                    <w:rPr>
                      <w:sz w:val="20"/>
                      <w:szCs w:val="20"/>
                    </w:rPr>
                    <w:t>: 135729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1749F5" w14:textId="77777777" w:rsidR="00FD19DC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6,270e+13</w:t>
                  </w:r>
                </w:p>
                <w:p w14:paraId="4F17D75E" w14:textId="647D0A87" w:rsidR="00FD19DC" w:rsidRPr="004D2956" w:rsidRDefault="00FD19DC" w:rsidP="00FD1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Nodo</w:t>
                  </w:r>
                  <w:proofErr w:type="spellEnd"/>
                  <w:r>
                    <w:rPr>
                      <w:sz w:val="20"/>
                      <w:szCs w:val="20"/>
                    </w:rPr>
                    <w:t>: 136489</w:t>
                  </w:r>
                </w:p>
              </w:tc>
            </w:tr>
            <w:tr w:rsidR="00FD19DC" w:rsidRPr="0039230E" w14:paraId="22A8830B" w14:textId="77777777" w:rsidTr="00105A0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7E025F" w14:textId="34B41A34" w:rsidR="00FD19DC" w:rsidRDefault="00FD19DC" w:rsidP="00FD19DC">
                  <w:pPr>
                    <w:jc w:val="center"/>
                    <w:rPr>
                      <w:rStyle w:val="Textoennegrita"/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C5E0352" wp14:editId="6FB4809B">
                        <wp:extent cx="6858000" cy="4095750"/>
                        <wp:effectExtent l="0" t="0" r="0" b="0"/>
                        <wp:docPr id="2014969556" name="Imagen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4969556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09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2DA890" w14:textId="4B1EB360" w:rsidR="00FD19DC" w:rsidRPr="00FD19DC" w:rsidRDefault="00FD19DC" w:rsidP="00FD19DC">
                  <w:pPr>
                    <w:jc w:val="center"/>
                    <w:rPr>
                      <w:sz w:val="20"/>
                      <w:szCs w:val="20"/>
                      <w:lang w:val="es-CR"/>
                    </w:rPr>
                  </w:pPr>
                  <w:r w:rsidRPr="00FD19DC">
                    <w:rPr>
                      <w:rStyle w:val="Textoennegrita"/>
                      <w:noProof/>
                      <w:sz w:val="20"/>
                      <w:szCs w:val="20"/>
                      <w:lang w:val="es-CR"/>
                    </w:rPr>
                    <w:t>Ensamblaje - Simulacion-Análisis estático - Modo activo-Factor de seguridad-Factor de seguridad1</w:t>
                  </w:r>
                </w:p>
              </w:tc>
            </w:tr>
          </w:tbl>
          <w:p w14:paraId="408E08A2" w14:textId="77777777" w:rsidR="00FD19DC" w:rsidRPr="00FD19DC" w:rsidRDefault="00FD19DC" w:rsidP="000A7C6B">
            <w:pPr>
              <w:rPr>
                <w:lang w:val="es-CR"/>
              </w:rPr>
            </w:pPr>
          </w:p>
          <w:bookmarkEnd w:id="23"/>
          <w:bookmarkEnd w:id="24"/>
          <w:bookmarkEnd w:id="25"/>
          <w:p w14:paraId="5B0594F9" w14:textId="0D46B0E8" w:rsidR="00EC2432" w:rsidRPr="0039230E" w:rsidRDefault="00EC2432" w:rsidP="000A7C6B">
            <w:pPr>
              <w:rPr>
                <w:lang w:val="es-CR"/>
              </w:rPr>
            </w:pPr>
          </w:p>
        </w:tc>
      </w:tr>
    </w:tbl>
    <w:p w14:paraId="733228C0" w14:textId="77777777" w:rsidR="000B1701" w:rsidRPr="0039230E" w:rsidRDefault="000B1701" w:rsidP="000B1701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6807C2AE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9A5DA8" w14:textId="797400E2" w:rsidR="000B1701" w:rsidRDefault="00FD19DC" w:rsidP="00FD19DC">
            <w:pPr>
              <w:pStyle w:val="Ttulo1"/>
            </w:pPr>
            <w:bookmarkStart w:id="26" w:name="_Toc214411808"/>
            <w:proofErr w:type="spellStart"/>
            <w:r>
              <w:t>Conclusión</w:t>
            </w:r>
            <w:bookmarkEnd w:id="26"/>
            <w:proofErr w:type="spellEnd"/>
          </w:p>
        </w:tc>
      </w:tr>
    </w:tbl>
    <w:p w14:paraId="508C68EB" w14:textId="6F74F019" w:rsidR="00AC3438" w:rsidRPr="00AC3438" w:rsidRDefault="00AC3438" w:rsidP="00FE0924"/>
    <w:sectPr w:rsidR="00AC3438" w:rsidRPr="00AC3438" w:rsidSect="00FD19DC">
      <w:footerReference w:type="default" r:id="rId20"/>
      <w:footerReference w:type="firs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E509" w14:textId="77777777" w:rsidR="002E51FC" w:rsidRDefault="002E51FC" w:rsidP="00F25CD7">
      <w:pPr>
        <w:spacing w:after="0" w:line="240" w:lineRule="auto"/>
      </w:pPr>
      <w:r>
        <w:separator/>
      </w:r>
    </w:p>
  </w:endnote>
  <w:endnote w:type="continuationSeparator" w:id="0">
    <w:p w14:paraId="2D6BA8FA" w14:textId="77777777" w:rsidR="002E51FC" w:rsidRDefault="002E51FC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482B988A" w14:textId="77777777" w:rsidTr="003E1AE9">
      <w:tc>
        <w:tcPr>
          <w:tcW w:w="867" w:type="pct"/>
        </w:tcPr>
        <w:p w14:paraId="7C528E21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3C79E3D" wp14:editId="1C0E3207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06238460" w14:textId="085B8429" w:rsidR="00FD315C" w:rsidRDefault="00FD19DC" w:rsidP="00E217C8">
          <w:pPr>
            <w:rPr>
              <w:rFonts w:asciiTheme="majorHAnsi" w:hAnsiTheme="majorHAnsi"/>
            </w:rPr>
          </w:pP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Analizado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con SOLIDWORKS Simulation</w:t>
          </w:r>
        </w:p>
      </w:tc>
      <w:tc>
        <w:tcPr>
          <w:tcW w:w="2079" w:type="pct"/>
          <w:vAlign w:val="bottom"/>
        </w:tcPr>
        <w:p w14:paraId="1B9A0F26" w14:textId="5BB38EC4" w:rsidR="00FD315C" w:rsidRDefault="00FD19DC" w:rsidP="00E217C8">
          <w:pPr>
            <w:jc w:val="right"/>
            <w:rPr>
              <w:rFonts w:asciiTheme="majorHAnsi" w:hAnsiTheme="majorHAnsi"/>
            </w:rPr>
          </w:pP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Simulación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de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Ensamblaje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-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Simulacion</w:t>
          </w:r>
          <w:proofErr w:type="spellEnd"/>
        </w:p>
      </w:tc>
      <w:tc>
        <w:tcPr>
          <w:tcW w:w="0" w:type="auto"/>
          <w:vAlign w:val="bottom"/>
        </w:tcPr>
        <w:p w14:paraId="0043E818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4B87CC56" w14:textId="77777777" w:rsidR="00FD315C" w:rsidRPr="00BF0BC4" w:rsidRDefault="00FD315C" w:rsidP="00BF0B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D92E21C" w14:textId="77777777" w:rsidTr="00BF0BC4">
      <w:tc>
        <w:tcPr>
          <w:tcW w:w="1908" w:type="dxa"/>
        </w:tcPr>
        <w:p w14:paraId="49ECF65D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7A1E76D" wp14:editId="493839F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2B421DB" w14:textId="1D72D131" w:rsidR="00FD315C" w:rsidRDefault="00FD19DC" w:rsidP="00BF0BC4">
          <w:pPr>
            <w:rPr>
              <w:rFonts w:asciiTheme="majorHAnsi" w:hAnsiTheme="majorHAnsi"/>
            </w:rPr>
          </w:pP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Analizado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con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7383A0C1" w14:textId="41658012" w:rsidR="00FD315C" w:rsidRDefault="00FD19DC" w:rsidP="00BF0BC4">
          <w:pPr>
            <w:jc w:val="right"/>
            <w:rPr>
              <w:rFonts w:asciiTheme="majorHAnsi" w:hAnsiTheme="majorHAnsi"/>
            </w:rPr>
          </w:pP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Simulación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de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Ensamblaje</w:t>
          </w:r>
          <w:proofErr w:type="spellEnd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 xml:space="preserve"> - </w:t>
          </w:r>
          <w:proofErr w:type="spell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Simulacion</w:t>
          </w:r>
          <w:proofErr w:type="spellEnd"/>
        </w:p>
      </w:tc>
      <w:tc>
        <w:tcPr>
          <w:tcW w:w="360" w:type="dxa"/>
          <w:vAlign w:val="bottom"/>
        </w:tcPr>
        <w:p w14:paraId="1BBAEFEC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6F940E9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24B1" w14:textId="77777777" w:rsidR="002E51FC" w:rsidRDefault="002E51FC" w:rsidP="00F25CD7">
      <w:pPr>
        <w:spacing w:after="0" w:line="240" w:lineRule="auto"/>
      </w:pPr>
      <w:r>
        <w:separator/>
      </w:r>
    </w:p>
  </w:footnote>
  <w:footnote w:type="continuationSeparator" w:id="0">
    <w:p w14:paraId="3315BF2A" w14:textId="77777777" w:rsidR="002E51FC" w:rsidRDefault="002E51FC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DC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51F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17"/>
    <w:rsid w:val="00371880"/>
    <w:rsid w:val="00371DE1"/>
    <w:rsid w:val="00375C14"/>
    <w:rsid w:val="00375FC8"/>
    <w:rsid w:val="00384B4F"/>
    <w:rsid w:val="00385A54"/>
    <w:rsid w:val="0039230E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2E12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3E48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19DC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7DE6"/>
  <w15:docId w15:val="{A9EDF741-4A95-41AA-B4A7-7BCBF498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D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B5A1B"/>
    <w:rPr>
      <w:b/>
      <w:bCs/>
    </w:rPr>
  </w:style>
  <w:style w:type="paragraph" w:styleId="Sinespaciado">
    <w:name w:val="No Spacing"/>
    <w:uiPriority w:val="1"/>
    <w:qFormat/>
    <w:rsid w:val="00BB5A1B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BB5A1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CD7"/>
  </w:style>
  <w:style w:type="paragraph" w:styleId="Piedepgina">
    <w:name w:val="footer"/>
    <w:basedOn w:val="Normal"/>
    <w:link w:val="PiedepginaC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CD7"/>
  </w:style>
  <w:style w:type="table" w:styleId="Tablaconcuadrcula">
    <w:name w:val="Table Grid"/>
    <w:basedOn w:val="Tabla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a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3">
    <w:name w:val="Light List Accent 3"/>
    <w:basedOn w:val="Tabla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2">
    <w:name w:val="Light List Accent 2"/>
    <w:basedOn w:val="Tabla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01E6"/>
    <w:rPr>
      <w:color w:val="0000FF" w:themeColor="hyperlink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staclara-nfasis4">
    <w:name w:val="Light List Accent 4"/>
    <w:basedOn w:val="Tabla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a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media2-nfasis1">
    <w:name w:val="Medium Grid 2 Accent 1"/>
    <w:basedOn w:val="Tabla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a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Cuadrculamedia1-nfasis6">
    <w:name w:val="Medium Grid 1 Accent 6"/>
    <w:basedOn w:val="Tabla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doclaro-nfasis5">
    <w:name w:val="Light Shading Accent 5"/>
    <w:basedOn w:val="Tabla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4">
    <w:name w:val="Light Shading Accent 4"/>
    <w:basedOn w:val="Tabla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Users\mauri\Downloads\Piezas_proyecto\Design%20Accelerator\Solid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4</TotalTime>
  <Pages>12</Pages>
  <Words>682</Words>
  <Characters>4567</Characters>
  <Application>Microsoft Office Word</Application>
  <DocSecurity>0</DocSecurity>
  <Lines>404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Mauricio García</dc:creator>
  <cp:lastModifiedBy>GARCIA AGUILAR ANGEL MAURICIO</cp:lastModifiedBy>
  <cp:revision>3</cp:revision>
  <dcterms:created xsi:type="dcterms:W3CDTF">2025-11-19T08:28:00Z</dcterms:created>
  <dcterms:modified xsi:type="dcterms:W3CDTF">2025-11-19T08:32:00Z</dcterms:modified>
</cp:coreProperties>
</file>